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5DCDF" w14:textId="77777777" w:rsidR="00670157" w:rsidRPr="00670157" w:rsidRDefault="00670157" w:rsidP="00670157">
      <w:pPr>
        <w:rPr>
          <w:sz w:val="24"/>
          <w:szCs w:val="24"/>
          <w:lang w:val="en-US"/>
        </w:rPr>
      </w:pPr>
      <w:r w:rsidRPr="00670157">
        <w:rPr>
          <w:b/>
          <w:bCs/>
          <w:sz w:val="24"/>
          <w:szCs w:val="24"/>
          <w:lang w:val="en-US"/>
        </w:rPr>
        <w:t>Opensearch indesxer</w:t>
      </w:r>
      <w:r w:rsidRPr="00670157">
        <w:rPr>
          <w:sz w:val="24"/>
          <w:szCs w:val="24"/>
          <w:lang w:val="en-US"/>
        </w:rPr>
        <w:t xml:space="preserve"> :- in new version we use opensearch indexer instead of wazuh indexer.</w:t>
      </w:r>
    </w:p>
    <w:p w14:paraId="64B76526" w14:textId="6FCAE801" w:rsidR="00670157" w:rsidRPr="00670157" w:rsidRDefault="00670157" w:rsidP="00670157">
      <w:pPr>
        <w:rPr>
          <w:sz w:val="24"/>
          <w:szCs w:val="24"/>
          <w:lang w:val="en-US"/>
        </w:rPr>
      </w:pPr>
      <w:r w:rsidRPr="00670157">
        <w:rPr>
          <w:b/>
          <w:bCs/>
          <w:sz w:val="24"/>
          <w:szCs w:val="24"/>
          <w:lang w:val="en-US"/>
        </w:rPr>
        <w:t>Opensearch Dashboard</w:t>
      </w:r>
      <w:r w:rsidRPr="00670157">
        <w:rPr>
          <w:sz w:val="24"/>
          <w:szCs w:val="24"/>
          <w:lang w:val="en-US"/>
        </w:rPr>
        <w:t xml:space="preserve"> :- in new version we use opensearch dashboard instead of wazuh dashboard.</w:t>
      </w:r>
    </w:p>
    <w:p w14:paraId="563367AC" w14:textId="0D1D0E53" w:rsidR="00670157" w:rsidRDefault="00670157" w:rsidP="00670157">
      <w:pPr>
        <w:rPr>
          <w:lang w:val="en-US"/>
        </w:rPr>
      </w:pPr>
    </w:p>
    <w:p w14:paraId="2EBB3BA7" w14:textId="5AFCD1CB" w:rsidR="00670157" w:rsidRPr="00670157" w:rsidRDefault="00670157" w:rsidP="00670157">
      <w:pPr>
        <w:rPr>
          <w:sz w:val="24"/>
          <w:szCs w:val="24"/>
        </w:rPr>
      </w:pPr>
      <w:r w:rsidRPr="00670157">
        <w:rPr>
          <w:rStyle w:val="Strong"/>
          <w:sz w:val="24"/>
          <w:szCs w:val="24"/>
        </w:rPr>
        <w:t>OpenSearch</w:t>
      </w:r>
      <w:r w:rsidRPr="00670157">
        <w:rPr>
          <w:b/>
          <w:bCs/>
          <w:sz w:val="24"/>
          <w:szCs w:val="24"/>
        </w:rPr>
        <w:t xml:space="preserve"> </w:t>
      </w:r>
      <w:r w:rsidRPr="00670157">
        <w:rPr>
          <w:sz w:val="24"/>
          <w:szCs w:val="24"/>
        </w:rPr>
        <w:t>is an open-source search, analytics, and visualization platform designed to handle large volumes of data. It is a community-driven fork of the Elasticsearch and Kibana projects, created after Elastic transitioned these projects to a non-open-source license. OpenSearch provides a suite of tools for log analytics, full-text search, monitoring, and observability.</w:t>
      </w:r>
    </w:p>
    <w:p w14:paraId="30093848" w14:textId="77777777" w:rsidR="00670157" w:rsidRPr="00670157" w:rsidRDefault="00670157" w:rsidP="00670157">
      <w:pPr>
        <w:rPr>
          <w:b/>
          <w:bCs/>
          <w:lang w:val="en-US"/>
        </w:rPr>
      </w:pPr>
    </w:p>
    <w:p w14:paraId="09F9FD90" w14:textId="77777777" w:rsidR="00670157" w:rsidRPr="00670157" w:rsidRDefault="00670157" w:rsidP="006701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015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6701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Cluster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 collection of nodes working together to store and process data. The cluster ensures data distribution, fault tolerance, and high availability.</w:t>
      </w:r>
    </w:p>
    <w:p w14:paraId="56812F97" w14:textId="77777777" w:rsidR="00670157" w:rsidRPr="00670157" w:rsidRDefault="00670157" w:rsidP="006701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015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6701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Node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 instance of OpenSearch running in a machine (physical or virtual). Each node contributes to the cluster's capacity for storage and computation.</w:t>
      </w:r>
    </w:p>
    <w:p w14:paraId="350B8920" w14:textId="77777777" w:rsidR="00670157" w:rsidRPr="00670157" w:rsidRDefault="00670157" w:rsidP="006701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015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6701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Index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 logical structure similar to a table in SQL databases. It organizes documents, providing a way to group and query related data.</w:t>
      </w:r>
    </w:p>
    <w:p w14:paraId="16985F3A" w14:textId="77777777" w:rsidR="00670157" w:rsidRPr="00670157" w:rsidRDefault="00670157" w:rsidP="006701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015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6701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Field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Similar to a column in a table, a field represents a single attribute of a document and stores specific data, like </w:t>
      </w:r>
      <w:r w:rsidRPr="00670157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670157">
        <w:rPr>
          <w:rFonts w:ascii="Courier New" w:eastAsia="Times New Roman" w:hAnsi="Courier New" w:cs="Courier New"/>
          <w:sz w:val="20"/>
          <w:szCs w:val="20"/>
          <w:lang w:eastAsia="en-IN"/>
        </w:rPr>
        <w:t>age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</w:t>
      </w:r>
      <w:r w:rsidRPr="00670157">
        <w:rPr>
          <w:rFonts w:ascii="Courier New" w:eastAsia="Times New Roman" w:hAnsi="Courier New" w:cs="Courier New"/>
          <w:sz w:val="20"/>
          <w:szCs w:val="20"/>
          <w:lang w:eastAsia="en-IN"/>
        </w:rPr>
        <w:t>price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E89FC4C" w14:textId="77777777" w:rsidR="00670157" w:rsidRPr="00670157" w:rsidRDefault="00670157" w:rsidP="006701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7015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6701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6701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Similar to a row in a table, a document is a unit of data stored in JSON format. It contains fields (columns) with associated values and metadata.</w:t>
      </w:r>
    </w:p>
    <w:p w14:paraId="3EA0F3B5" w14:textId="77777777" w:rsidR="00670157" w:rsidRPr="00670157" w:rsidRDefault="00670157" w:rsidP="0067015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DCB1C6" w14:textId="30EFABA3" w:rsidR="00670157" w:rsidRDefault="00670157" w:rsidP="00670157">
      <w:pPr>
        <w:rPr>
          <w:lang w:val="en-US"/>
        </w:rPr>
      </w:pPr>
    </w:p>
    <w:p w14:paraId="759849F4" w14:textId="6E5A0941" w:rsidR="00670157" w:rsidRDefault="00670157" w:rsidP="00670157">
      <w:pPr>
        <w:rPr>
          <w:lang w:val="en-US"/>
        </w:rPr>
      </w:pPr>
    </w:p>
    <w:p w14:paraId="0F21E6F2" w14:textId="22A58DC9" w:rsidR="00670157" w:rsidRDefault="00670157" w:rsidP="00670157">
      <w:pPr>
        <w:rPr>
          <w:lang w:val="en-US"/>
        </w:rPr>
      </w:pPr>
    </w:p>
    <w:p w14:paraId="443D1084" w14:textId="75AF7024" w:rsidR="00670157" w:rsidRDefault="00670157" w:rsidP="00670157">
      <w:pPr>
        <w:rPr>
          <w:lang w:val="en-US"/>
        </w:rPr>
      </w:pPr>
    </w:p>
    <w:p w14:paraId="666E0D43" w14:textId="26FFAAAB" w:rsidR="00670157" w:rsidRDefault="00670157" w:rsidP="00670157">
      <w:pPr>
        <w:rPr>
          <w:lang w:val="en-US"/>
        </w:rPr>
      </w:pPr>
    </w:p>
    <w:p w14:paraId="3943281B" w14:textId="6066604F" w:rsidR="00670157" w:rsidRDefault="00670157" w:rsidP="00670157">
      <w:pPr>
        <w:rPr>
          <w:lang w:val="en-US"/>
        </w:rPr>
      </w:pPr>
    </w:p>
    <w:p w14:paraId="5289A1FF" w14:textId="051891AD" w:rsidR="00670157" w:rsidRDefault="00670157" w:rsidP="00670157">
      <w:pPr>
        <w:rPr>
          <w:lang w:val="en-US"/>
        </w:rPr>
      </w:pPr>
    </w:p>
    <w:p w14:paraId="1A994BC1" w14:textId="77777777" w:rsidR="00670157" w:rsidRDefault="00670157" w:rsidP="00670157">
      <w:pPr>
        <w:rPr>
          <w:lang w:val="en-US"/>
        </w:rPr>
      </w:pPr>
    </w:p>
    <w:p w14:paraId="709CA955" w14:textId="77777777" w:rsidR="00670157" w:rsidRDefault="00670157" w:rsidP="00670157">
      <w:pPr>
        <w:rPr>
          <w:b/>
          <w:bCs/>
          <w:u w:val="single"/>
          <w:lang w:val="en-US"/>
        </w:rPr>
      </w:pPr>
      <w:r w:rsidRPr="00B575DD">
        <w:rPr>
          <w:b/>
          <w:bCs/>
          <w:u w:val="single"/>
          <w:lang w:val="en-US"/>
        </w:rPr>
        <w:lastRenderedPageBreak/>
        <w:t>Dev tool</w:t>
      </w:r>
    </w:p>
    <w:p w14:paraId="451908C1" w14:textId="05FBDD8B" w:rsidR="00670157" w:rsidRDefault="00670157" w:rsidP="00670157">
      <w:pPr>
        <w:rPr>
          <w:lang w:val="en-US"/>
        </w:rPr>
      </w:pPr>
      <w:r w:rsidRPr="00B575DD">
        <w:rPr>
          <w:lang w:val="en-US"/>
        </w:rPr>
        <w:t>1.</w:t>
      </w:r>
      <w:r w:rsidRPr="00B575DD">
        <w:t xml:space="preserve"> </w:t>
      </w:r>
      <w:r w:rsidRPr="00B575DD">
        <w:rPr>
          <w:lang w:val="en-US"/>
        </w:rPr>
        <w:t>GET _search</w:t>
      </w:r>
      <w:r>
        <w:rPr>
          <w:lang w:val="en-US"/>
        </w:rPr>
        <w:t xml:space="preserve"> :- gives all data and all indexes</w:t>
      </w:r>
    </w:p>
    <w:p w14:paraId="2A6EDA57" w14:textId="77777777" w:rsidR="00670157" w:rsidRPr="00B575DD" w:rsidRDefault="00670157" w:rsidP="00670157">
      <w:pPr>
        <w:rPr>
          <w:lang w:val="en-US"/>
        </w:rPr>
      </w:pPr>
    </w:p>
    <w:p w14:paraId="6C71BD16" w14:textId="77777777" w:rsidR="00670157" w:rsidRDefault="00670157" w:rsidP="00670157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3151942" wp14:editId="6B76CD0B">
            <wp:extent cx="5731510" cy="3043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5DD">
        <w:rPr>
          <w:b/>
          <w:bCs/>
          <w:u w:val="single"/>
          <w:lang w:val="en-US"/>
        </w:rPr>
        <w:t xml:space="preserve"> </w:t>
      </w:r>
    </w:p>
    <w:p w14:paraId="41A102AA" w14:textId="0B29E0B9" w:rsidR="00670157" w:rsidRDefault="00670157" w:rsidP="00670157">
      <w:pPr>
        <w:rPr>
          <w:b/>
          <w:bCs/>
          <w:u w:val="single"/>
          <w:lang w:val="en-US"/>
        </w:rPr>
      </w:pPr>
    </w:p>
    <w:p w14:paraId="609EC749" w14:textId="4650308F" w:rsidR="00670157" w:rsidRDefault="00670157" w:rsidP="00670157">
      <w:pPr>
        <w:rPr>
          <w:b/>
          <w:bCs/>
          <w:u w:val="single"/>
          <w:lang w:val="en-US"/>
        </w:rPr>
      </w:pPr>
    </w:p>
    <w:p w14:paraId="0D63AD27" w14:textId="43F6646B" w:rsidR="00670157" w:rsidRDefault="00670157" w:rsidP="00670157">
      <w:pPr>
        <w:rPr>
          <w:b/>
          <w:bCs/>
          <w:u w:val="single"/>
          <w:lang w:val="en-US"/>
        </w:rPr>
      </w:pPr>
    </w:p>
    <w:p w14:paraId="5E774000" w14:textId="1FDF25C1" w:rsidR="00670157" w:rsidRDefault="00670157" w:rsidP="00670157">
      <w:pPr>
        <w:rPr>
          <w:b/>
          <w:bCs/>
          <w:u w:val="single"/>
          <w:lang w:val="en-US"/>
        </w:rPr>
      </w:pPr>
    </w:p>
    <w:p w14:paraId="4EB82A37" w14:textId="0A38564D" w:rsidR="00670157" w:rsidRDefault="00670157" w:rsidP="00670157">
      <w:pPr>
        <w:rPr>
          <w:b/>
          <w:bCs/>
          <w:u w:val="single"/>
          <w:lang w:val="en-US"/>
        </w:rPr>
      </w:pPr>
    </w:p>
    <w:p w14:paraId="2E53850A" w14:textId="5523ABE5" w:rsidR="00670157" w:rsidRDefault="00670157" w:rsidP="00670157">
      <w:pPr>
        <w:rPr>
          <w:b/>
          <w:bCs/>
          <w:u w:val="single"/>
          <w:lang w:val="en-US"/>
        </w:rPr>
      </w:pPr>
    </w:p>
    <w:p w14:paraId="5486532C" w14:textId="403196CD" w:rsidR="00670157" w:rsidRDefault="00670157" w:rsidP="00670157">
      <w:pPr>
        <w:rPr>
          <w:b/>
          <w:bCs/>
          <w:u w:val="single"/>
          <w:lang w:val="en-US"/>
        </w:rPr>
      </w:pPr>
    </w:p>
    <w:p w14:paraId="49730BD1" w14:textId="5D99267E" w:rsidR="00670157" w:rsidRDefault="00670157" w:rsidP="00670157">
      <w:pPr>
        <w:rPr>
          <w:b/>
          <w:bCs/>
          <w:u w:val="single"/>
          <w:lang w:val="en-US"/>
        </w:rPr>
      </w:pPr>
    </w:p>
    <w:p w14:paraId="57669A3F" w14:textId="16384100" w:rsidR="00670157" w:rsidRDefault="00670157" w:rsidP="00670157">
      <w:pPr>
        <w:rPr>
          <w:b/>
          <w:bCs/>
          <w:u w:val="single"/>
          <w:lang w:val="en-US"/>
        </w:rPr>
      </w:pPr>
    </w:p>
    <w:p w14:paraId="072255E0" w14:textId="4B4520AE" w:rsidR="00670157" w:rsidRDefault="00670157" w:rsidP="00670157">
      <w:pPr>
        <w:rPr>
          <w:b/>
          <w:bCs/>
          <w:u w:val="single"/>
          <w:lang w:val="en-US"/>
        </w:rPr>
      </w:pPr>
    </w:p>
    <w:p w14:paraId="360396CB" w14:textId="42BCAC95" w:rsidR="00670157" w:rsidRDefault="00670157" w:rsidP="00670157">
      <w:pPr>
        <w:rPr>
          <w:b/>
          <w:bCs/>
          <w:u w:val="single"/>
          <w:lang w:val="en-US"/>
        </w:rPr>
      </w:pPr>
    </w:p>
    <w:p w14:paraId="5B35AADE" w14:textId="34E8DF37" w:rsidR="00670157" w:rsidRDefault="00670157" w:rsidP="00670157">
      <w:pPr>
        <w:rPr>
          <w:b/>
          <w:bCs/>
          <w:u w:val="single"/>
          <w:lang w:val="en-US"/>
        </w:rPr>
      </w:pPr>
    </w:p>
    <w:p w14:paraId="64C80F47" w14:textId="69FF0FE0" w:rsidR="00670157" w:rsidRDefault="00670157" w:rsidP="00670157">
      <w:pPr>
        <w:rPr>
          <w:b/>
          <w:bCs/>
          <w:u w:val="single"/>
          <w:lang w:val="en-US"/>
        </w:rPr>
      </w:pPr>
    </w:p>
    <w:p w14:paraId="7910F297" w14:textId="1A37927A" w:rsidR="00670157" w:rsidRDefault="00670157" w:rsidP="00670157">
      <w:pPr>
        <w:rPr>
          <w:b/>
          <w:bCs/>
          <w:u w:val="single"/>
          <w:lang w:val="en-US"/>
        </w:rPr>
      </w:pPr>
    </w:p>
    <w:p w14:paraId="60FB2377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58EFFB77" w14:textId="77777777" w:rsidR="00670157" w:rsidRDefault="00670157" w:rsidP="00670157">
      <w:pPr>
        <w:rPr>
          <w:lang w:val="en-US"/>
        </w:rPr>
      </w:pPr>
      <w:r w:rsidRPr="00295FF2">
        <w:rPr>
          <w:lang w:val="en-US"/>
        </w:rPr>
        <w:lastRenderedPageBreak/>
        <w:t>2.GET _cat/nodes?v</w:t>
      </w:r>
      <w:r>
        <w:rPr>
          <w:lang w:val="en-US"/>
        </w:rPr>
        <w:t xml:space="preserve"> :-</w:t>
      </w:r>
    </w:p>
    <w:p w14:paraId="098ED78E" w14:textId="77777777" w:rsidR="00670157" w:rsidRDefault="00670157" w:rsidP="00670157">
      <w:pPr>
        <w:rPr>
          <w:lang w:val="en-US"/>
        </w:rPr>
      </w:pPr>
      <w:r>
        <w:rPr>
          <w:lang w:val="en-US"/>
        </w:rPr>
        <w:t xml:space="preserve"> cat = view data in human redable format</w:t>
      </w:r>
    </w:p>
    <w:p w14:paraId="47F01576" w14:textId="77777777" w:rsidR="00670157" w:rsidRDefault="00670157" w:rsidP="00670157">
      <w:pPr>
        <w:rPr>
          <w:lang w:val="en-US"/>
        </w:rPr>
      </w:pPr>
      <w:r>
        <w:rPr>
          <w:lang w:val="en-US"/>
        </w:rPr>
        <w:t xml:space="preserve">V = gives header </w:t>
      </w:r>
    </w:p>
    <w:p w14:paraId="60743684" w14:textId="77777777" w:rsidR="00670157" w:rsidRPr="00295FF2" w:rsidRDefault="00670157" w:rsidP="00670157">
      <w:pPr>
        <w:rPr>
          <w:lang w:val="en-US"/>
        </w:rPr>
      </w:pPr>
      <w:r>
        <w:rPr>
          <w:lang w:val="en-US"/>
        </w:rPr>
        <w:t>Node = number of nodes</w:t>
      </w:r>
    </w:p>
    <w:p w14:paraId="655C604F" w14:textId="77777777" w:rsidR="00670157" w:rsidRDefault="00670157" w:rsidP="00670157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7A5178E" wp14:editId="23858678">
            <wp:extent cx="5731510" cy="3039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A84B" w14:textId="77777777" w:rsidR="00670157" w:rsidRDefault="00670157" w:rsidP="00670157">
      <w:pPr>
        <w:rPr>
          <w:lang w:val="en-US"/>
        </w:rPr>
      </w:pPr>
      <w:r w:rsidRPr="009E0C10">
        <w:rPr>
          <w:lang w:val="en-US"/>
        </w:rPr>
        <w:t>3.</w:t>
      </w:r>
      <w:r w:rsidRPr="009E0C10">
        <w:t xml:space="preserve"> </w:t>
      </w:r>
      <w:r w:rsidRPr="009E0C10">
        <w:rPr>
          <w:lang w:val="en-US"/>
        </w:rPr>
        <w:t>_cat/indices?v</w:t>
      </w:r>
    </w:p>
    <w:p w14:paraId="093006D0" w14:textId="77777777" w:rsidR="00670157" w:rsidRPr="009E0C10" w:rsidRDefault="00670157" w:rsidP="00670157">
      <w:pPr>
        <w:tabs>
          <w:tab w:val="left" w:pos="3405"/>
        </w:tabs>
        <w:rPr>
          <w:lang w:val="en-US"/>
        </w:rPr>
      </w:pPr>
      <w:r>
        <w:rPr>
          <w:lang w:val="en-US"/>
        </w:rPr>
        <w:t>Indices :- details of indices</w:t>
      </w:r>
    </w:p>
    <w:p w14:paraId="12820A92" w14:textId="77777777" w:rsidR="00670157" w:rsidRDefault="00670157" w:rsidP="00670157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48461F0" wp14:editId="75AE24CD">
            <wp:extent cx="5731510" cy="30156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2E93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16F38556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174EF61B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4B4436AF" w14:textId="77777777" w:rsidR="00670157" w:rsidRDefault="00670157" w:rsidP="0067015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Create one employee index</w:t>
      </w:r>
    </w:p>
    <w:p w14:paraId="12F2BF5A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05A3A921" w14:textId="77777777" w:rsidR="00670157" w:rsidRPr="00A61195" w:rsidRDefault="00670157" w:rsidP="00670157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>POST .kibana/_doc/index-pattern-log-pattern</w:t>
      </w:r>
    </w:p>
    <w:p w14:paraId="729C0AC3" w14:textId="77777777" w:rsidR="00670157" w:rsidRPr="00A61195" w:rsidRDefault="00670157" w:rsidP="00670157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>{</w:t>
      </w:r>
    </w:p>
    <w:p w14:paraId="6755C862" w14:textId="77777777" w:rsidR="00670157" w:rsidRPr="00A61195" w:rsidRDefault="00670157" w:rsidP="00670157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 xml:space="preserve">  "index-pattern": {</w:t>
      </w:r>
    </w:p>
    <w:p w14:paraId="60F54705" w14:textId="77777777" w:rsidR="00670157" w:rsidRPr="00A61195" w:rsidRDefault="00670157" w:rsidP="00670157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 xml:space="preserve">    "title": "employee-*",</w:t>
      </w:r>
    </w:p>
    <w:p w14:paraId="3CB2687A" w14:textId="77777777" w:rsidR="00670157" w:rsidRPr="00A61195" w:rsidRDefault="00670157" w:rsidP="00670157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 xml:space="preserve">    "timeFieldName": "@timestamp"</w:t>
      </w:r>
    </w:p>
    <w:p w14:paraId="235EEC1C" w14:textId="77777777" w:rsidR="00670157" w:rsidRPr="00A61195" w:rsidRDefault="00670157" w:rsidP="00670157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 xml:space="preserve">  }</w:t>
      </w:r>
    </w:p>
    <w:p w14:paraId="0B94B535" w14:textId="77777777" w:rsidR="00670157" w:rsidRPr="00A61195" w:rsidRDefault="00670157" w:rsidP="00670157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>}</w:t>
      </w:r>
    </w:p>
    <w:p w14:paraId="62F86D38" w14:textId="77777777" w:rsidR="00670157" w:rsidRDefault="00670157" w:rsidP="00670157">
      <w:pPr>
        <w:rPr>
          <w:b/>
          <w:bCs/>
          <w:u w:val="single"/>
          <w:lang w:val="en-US"/>
        </w:rPr>
      </w:pPr>
      <w:r w:rsidRPr="00A61195">
        <w:rPr>
          <w:b/>
          <w:bCs/>
          <w:noProof/>
          <w:u w:val="single"/>
          <w:lang w:val="en-US"/>
        </w:rPr>
        <w:drawing>
          <wp:inline distT="0" distB="0" distL="0" distR="0" wp14:anchorId="34C6CCE7" wp14:editId="49AF7A48">
            <wp:extent cx="5731510" cy="2909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FBAC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0EFDD8C5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3B71A49B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11C49A24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3E5A03A9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1E4B4728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48F59E6D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11CB8DB9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4908A8AE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6C3BF712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538261E7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4BF2B834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39918233" w14:textId="77777777" w:rsidR="00670157" w:rsidRDefault="00670157" w:rsidP="0067015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PUT /employee</w:t>
      </w:r>
    </w:p>
    <w:p w14:paraId="1E3CBA2B" w14:textId="77777777" w:rsidR="00670157" w:rsidRDefault="00670157" w:rsidP="00670157">
      <w:pPr>
        <w:rPr>
          <w:b/>
          <w:bCs/>
          <w:u w:val="single"/>
          <w:lang w:val="en-US"/>
        </w:rPr>
      </w:pPr>
      <w:r w:rsidRPr="00A61195">
        <w:rPr>
          <w:b/>
          <w:bCs/>
          <w:noProof/>
          <w:u w:val="single"/>
          <w:lang w:val="en-US"/>
        </w:rPr>
        <w:drawing>
          <wp:inline distT="0" distB="0" distL="0" distR="0" wp14:anchorId="6BF2F71E" wp14:editId="62FF275E">
            <wp:extent cx="5731510" cy="2934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BCB8" w14:textId="77777777" w:rsidR="00670157" w:rsidRPr="00A61195" w:rsidRDefault="00670157" w:rsidP="00670157">
      <w:pPr>
        <w:rPr>
          <w:lang w:val="en-US"/>
        </w:rPr>
      </w:pPr>
      <w:r w:rsidRPr="00A61195">
        <w:rPr>
          <w:lang w:val="en-US"/>
        </w:rPr>
        <w:t>GET _cat/shards?v</w:t>
      </w:r>
    </w:p>
    <w:p w14:paraId="225AA20E" w14:textId="77777777" w:rsidR="00670157" w:rsidRDefault="00670157" w:rsidP="00670157">
      <w:pPr>
        <w:rPr>
          <w:b/>
          <w:bCs/>
          <w:u w:val="single"/>
          <w:lang w:val="en-US"/>
        </w:rPr>
      </w:pPr>
      <w:r w:rsidRPr="00A61195">
        <w:rPr>
          <w:b/>
          <w:bCs/>
          <w:noProof/>
          <w:u w:val="single"/>
          <w:lang w:val="en-US"/>
        </w:rPr>
        <w:drawing>
          <wp:inline distT="0" distB="0" distL="0" distR="0" wp14:anchorId="71962985" wp14:editId="28C3D47F">
            <wp:extent cx="5731510" cy="2994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CA4E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67E8D64B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6A71F1C8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30556D22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58488545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712D92B0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7C6155FB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3D2C7BB0" w14:textId="77777777" w:rsidR="00670157" w:rsidRDefault="00670157" w:rsidP="0067015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Recreate shard and create 2 shard and 2 replicas</w:t>
      </w:r>
    </w:p>
    <w:p w14:paraId="6E91F25D" w14:textId="77777777" w:rsidR="00670157" w:rsidRDefault="00670157" w:rsidP="00670157">
      <w:pPr>
        <w:rPr>
          <w:b/>
          <w:bCs/>
          <w:u w:val="single"/>
          <w:lang w:val="en-US"/>
        </w:rPr>
      </w:pPr>
      <w:r w:rsidRPr="00943A0C">
        <w:rPr>
          <w:b/>
          <w:bCs/>
          <w:noProof/>
          <w:u w:val="single"/>
          <w:lang w:val="en-US"/>
        </w:rPr>
        <w:drawing>
          <wp:inline distT="0" distB="0" distL="0" distR="0" wp14:anchorId="7BBBC54E" wp14:editId="6D8D31E0">
            <wp:extent cx="5731510" cy="2915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DB69" w14:textId="77777777" w:rsidR="00670157" w:rsidRDefault="00670157" w:rsidP="00670157">
      <w:pPr>
        <w:rPr>
          <w:b/>
          <w:bCs/>
          <w:u w:val="single"/>
          <w:lang w:val="en-US"/>
        </w:rPr>
      </w:pPr>
    </w:p>
    <w:p w14:paraId="11ED2E47" w14:textId="2617D4E9" w:rsidR="00670157" w:rsidRDefault="00670157" w:rsidP="00670157">
      <w:pPr>
        <w:rPr>
          <w:b/>
          <w:bCs/>
          <w:u w:val="single"/>
          <w:lang w:val="en-US"/>
        </w:rPr>
      </w:pPr>
      <w:r w:rsidRPr="00943A0C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CBF57FB" wp14:editId="339F30E5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ADF5" w14:textId="3AD17C80" w:rsidR="001B614A" w:rsidRDefault="001B614A" w:rsidP="00670157">
      <w:pPr>
        <w:rPr>
          <w:b/>
          <w:bCs/>
          <w:u w:val="single"/>
          <w:lang w:val="en-US"/>
        </w:rPr>
      </w:pPr>
    </w:p>
    <w:p w14:paraId="11A214F1" w14:textId="44BEE872" w:rsidR="001B614A" w:rsidRDefault="001B614A" w:rsidP="0067015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Create one documents for student</w:t>
      </w:r>
    </w:p>
    <w:p w14:paraId="6AE83EE5" w14:textId="377ABE4C" w:rsidR="001B614A" w:rsidRDefault="001B614A" w:rsidP="00670157">
      <w:pPr>
        <w:rPr>
          <w:b/>
          <w:bCs/>
          <w:u w:val="single"/>
          <w:lang w:val="en-US"/>
        </w:rPr>
      </w:pPr>
      <w:r w:rsidRPr="001B614A">
        <w:rPr>
          <w:b/>
          <w:bCs/>
          <w:u w:val="single"/>
          <w:lang w:val="en-US"/>
        </w:rPr>
        <w:drawing>
          <wp:inline distT="0" distB="0" distL="0" distR="0" wp14:anchorId="7D2A791A" wp14:editId="56E55856">
            <wp:extent cx="6645910" cy="3202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C53A" w14:textId="77777777" w:rsidR="001B614A" w:rsidRDefault="001B614A" w:rsidP="00670157">
      <w:pPr>
        <w:rPr>
          <w:b/>
          <w:bCs/>
          <w:u w:val="single"/>
          <w:lang w:val="en-US"/>
        </w:rPr>
      </w:pPr>
    </w:p>
    <w:p w14:paraId="386724B9" w14:textId="77777777" w:rsidR="001B614A" w:rsidRDefault="001B614A" w:rsidP="00670157">
      <w:pPr>
        <w:rPr>
          <w:b/>
          <w:bCs/>
          <w:u w:val="single"/>
          <w:lang w:val="en-US"/>
        </w:rPr>
      </w:pPr>
    </w:p>
    <w:p w14:paraId="465BC97E" w14:textId="77777777" w:rsidR="001B614A" w:rsidRDefault="001B614A" w:rsidP="00670157">
      <w:pPr>
        <w:rPr>
          <w:b/>
          <w:bCs/>
          <w:u w:val="single"/>
          <w:lang w:val="en-US"/>
        </w:rPr>
      </w:pPr>
    </w:p>
    <w:p w14:paraId="239B3BF1" w14:textId="77777777" w:rsidR="001B614A" w:rsidRDefault="001B614A" w:rsidP="00670157">
      <w:pPr>
        <w:rPr>
          <w:b/>
          <w:bCs/>
          <w:u w:val="single"/>
          <w:lang w:val="en-US"/>
        </w:rPr>
      </w:pPr>
    </w:p>
    <w:p w14:paraId="7AE34864" w14:textId="4A4DBEBD" w:rsidR="001B614A" w:rsidRDefault="001B614A" w:rsidP="0067015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Create one car object</w:t>
      </w:r>
    </w:p>
    <w:p w14:paraId="7DC60F34" w14:textId="155759E1" w:rsidR="001B614A" w:rsidRDefault="001B614A" w:rsidP="00670157">
      <w:pPr>
        <w:rPr>
          <w:b/>
          <w:bCs/>
          <w:u w:val="single"/>
          <w:lang w:val="en-US"/>
        </w:rPr>
      </w:pPr>
      <w:r w:rsidRPr="001B614A">
        <w:rPr>
          <w:b/>
          <w:bCs/>
          <w:u w:val="single"/>
          <w:lang w:val="en-US"/>
        </w:rPr>
        <w:drawing>
          <wp:inline distT="0" distB="0" distL="0" distR="0" wp14:anchorId="6ED38CA9" wp14:editId="20436FAF">
            <wp:extent cx="6645910" cy="3441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F1E9" w14:textId="77777777" w:rsidR="001B614A" w:rsidRDefault="001B614A" w:rsidP="001B614A">
      <w:pPr>
        <w:pStyle w:val="Heading3"/>
        <w:rPr>
          <w:sz w:val="27"/>
          <w:szCs w:val="27"/>
        </w:rPr>
      </w:pPr>
      <w:r>
        <w:rPr>
          <w:rStyle w:val="HTMLCode"/>
          <w:rFonts w:eastAsiaTheme="majorEastAsia"/>
        </w:rPr>
        <w:t>PUT car</w:t>
      </w:r>
    </w:p>
    <w:p w14:paraId="315C2A39" w14:textId="77777777" w:rsidR="001B614A" w:rsidRDefault="001B614A" w:rsidP="001B614A">
      <w:pPr>
        <w:pStyle w:val="NormalWeb"/>
      </w:pPr>
      <w:r>
        <w:t xml:space="preserve">This command creates an index named </w:t>
      </w:r>
      <w:r>
        <w:rPr>
          <w:rStyle w:val="HTMLCode"/>
        </w:rPr>
        <w:t>car</w:t>
      </w:r>
      <w:r>
        <w:t xml:space="preserve"> in Elasticsearch.</w:t>
      </w:r>
    </w:p>
    <w:p w14:paraId="5559B29D" w14:textId="77777777" w:rsidR="001B614A" w:rsidRDefault="001B614A" w:rsidP="001B614A">
      <w:pPr>
        <w:pStyle w:val="Heading3"/>
        <w:rPr>
          <w:sz w:val="27"/>
          <w:szCs w:val="27"/>
        </w:rPr>
      </w:pPr>
      <w:r>
        <w:rPr>
          <w:rStyle w:val="HTMLCode"/>
          <w:rFonts w:eastAsiaTheme="majorEastAsia"/>
        </w:rPr>
        <w:t>GET /car/_search</w:t>
      </w:r>
    </w:p>
    <w:p w14:paraId="6D2611C4" w14:textId="77777777" w:rsidR="001B614A" w:rsidRDefault="001B614A" w:rsidP="001B614A">
      <w:pPr>
        <w:pStyle w:val="NormalWeb"/>
      </w:pPr>
      <w:r>
        <w:t xml:space="preserve">This command searches the </w:t>
      </w:r>
      <w:r>
        <w:rPr>
          <w:rStyle w:val="HTMLCode"/>
        </w:rPr>
        <w:t>car</w:t>
      </w:r>
      <w:r>
        <w:t xml:space="preserve"> index for documents.</w:t>
      </w:r>
    </w:p>
    <w:p w14:paraId="26F35E92" w14:textId="77777777" w:rsidR="001B614A" w:rsidRDefault="001B614A" w:rsidP="001B614A">
      <w:pPr>
        <w:pStyle w:val="Heading3"/>
        <w:rPr>
          <w:sz w:val="27"/>
          <w:szCs w:val="27"/>
        </w:rPr>
      </w:pPr>
      <w:r>
        <w:rPr>
          <w:rStyle w:val="HTMLCode"/>
          <w:rFonts w:eastAsiaTheme="majorEastAsia"/>
        </w:rPr>
        <w:t>POST /car/_doc</w:t>
      </w:r>
    </w:p>
    <w:p w14:paraId="617FDC9B" w14:textId="1A2E6D4B" w:rsidR="001B614A" w:rsidRDefault="001B614A" w:rsidP="001B614A">
      <w:pPr>
        <w:pStyle w:val="NormalWeb"/>
      </w:pPr>
      <w:r>
        <w:t xml:space="preserve">This command adds a document to the </w:t>
      </w:r>
      <w:r>
        <w:rPr>
          <w:rStyle w:val="HTMLCode"/>
        </w:rPr>
        <w:t>car</w:t>
      </w:r>
      <w:r>
        <w:t xml:space="preserve"> index.</w:t>
      </w:r>
    </w:p>
    <w:p w14:paraId="02239591" w14:textId="2A2D7B72" w:rsidR="00165877" w:rsidRDefault="00165877" w:rsidP="001B614A">
      <w:pPr>
        <w:pStyle w:val="NormalWeb"/>
      </w:pPr>
    </w:p>
    <w:p w14:paraId="2DE59EDB" w14:textId="5D0C0B41" w:rsidR="00165877" w:rsidRDefault="00165877" w:rsidP="001B614A">
      <w:pPr>
        <w:pStyle w:val="NormalWeb"/>
      </w:pPr>
    </w:p>
    <w:p w14:paraId="32189255" w14:textId="73B298EC" w:rsidR="00165877" w:rsidRDefault="00165877" w:rsidP="001B614A">
      <w:pPr>
        <w:pStyle w:val="NormalWeb"/>
      </w:pPr>
    </w:p>
    <w:p w14:paraId="25A191F8" w14:textId="426990DD" w:rsidR="00165877" w:rsidRDefault="00165877" w:rsidP="001B614A">
      <w:pPr>
        <w:pStyle w:val="NormalWeb"/>
      </w:pPr>
    </w:p>
    <w:p w14:paraId="66E749D8" w14:textId="5208E252" w:rsidR="00165877" w:rsidRDefault="00165877" w:rsidP="001B614A">
      <w:pPr>
        <w:pStyle w:val="NormalWeb"/>
      </w:pPr>
    </w:p>
    <w:p w14:paraId="39DF517C" w14:textId="4745D8E3" w:rsidR="00165877" w:rsidRDefault="00165877" w:rsidP="001B614A">
      <w:pPr>
        <w:pStyle w:val="NormalWeb"/>
      </w:pPr>
    </w:p>
    <w:p w14:paraId="5D9E6A4F" w14:textId="21613D7B" w:rsidR="00165877" w:rsidRDefault="00165877" w:rsidP="001B614A">
      <w:pPr>
        <w:pStyle w:val="NormalWeb"/>
      </w:pPr>
    </w:p>
    <w:p w14:paraId="2A8056ED" w14:textId="0C02A330" w:rsidR="00165877" w:rsidRDefault="00165877" w:rsidP="001B614A">
      <w:pPr>
        <w:pStyle w:val="NormalWeb"/>
      </w:pPr>
      <w:r>
        <w:lastRenderedPageBreak/>
        <w:t>Using below commad we can delete particular index</w:t>
      </w:r>
    </w:p>
    <w:p w14:paraId="6DD2C5E6" w14:textId="31B8F164" w:rsidR="00165877" w:rsidRDefault="00165877" w:rsidP="001B614A">
      <w:pPr>
        <w:pStyle w:val="NormalWeb"/>
      </w:pPr>
      <w:r w:rsidRPr="00165877">
        <w:t>DELETE car/_doc/SkxrdpMBQzQ5uhyG2YUL</w:t>
      </w:r>
    </w:p>
    <w:p w14:paraId="531FD199" w14:textId="1A4189FB" w:rsidR="001B614A" w:rsidRPr="00B575DD" w:rsidRDefault="00165877" w:rsidP="00670157">
      <w:pPr>
        <w:rPr>
          <w:b/>
          <w:bCs/>
          <w:u w:val="single"/>
          <w:lang w:val="en-US"/>
        </w:rPr>
      </w:pPr>
      <w:r w:rsidRPr="00165877">
        <w:rPr>
          <w:b/>
          <w:bCs/>
          <w:u w:val="single"/>
          <w:lang w:val="en-US"/>
        </w:rPr>
        <w:drawing>
          <wp:inline distT="0" distB="0" distL="0" distR="0" wp14:anchorId="5F57264B" wp14:editId="213EC097">
            <wp:extent cx="6645910" cy="37471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D2CD" w14:textId="59C8F4E7" w:rsidR="00F16D8D" w:rsidRDefault="00F16D8D" w:rsidP="00670157"/>
    <w:p w14:paraId="0D682A99" w14:textId="669DED55" w:rsidR="006711BE" w:rsidRPr="006711BE" w:rsidRDefault="006711BE" w:rsidP="00670157">
      <w:pPr>
        <w:rPr>
          <w:b/>
          <w:bCs/>
        </w:rPr>
      </w:pPr>
      <w:r w:rsidRPr="006711BE">
        <w:rPr>
          <w:b/>
          <w:bCs/>
        </w:rPr>
        <w:t>Update the index  value</w:t>
      </w:r>
    </w:p>
    <w:p w14:paraId="423777E7" w14:textId="6BE0DF1C" w:rsidR="006711BE" w:rsidRDefault="001C32D5" w:rsidP="00670157">
      <w:r>
        <w:t>Before update</w:t>
      </w:r>
    </w:p>
    <w:p w14:paraId="2CDC2664" w14:textId="1D1A8B45" w:rsidR="001C32D5" w:rsidRDefault="001C32D5" w:rsidP="00670157">
      <w:r w:rsidRPr="001C32D5">
        <w:lastRenderedPageBreak/>
        <w:drawing>
          <wp:inline distT="0" distB="0" distL="0" distR="0" wp14:anchorId="1E5D9276" wp14:editId="20ACA317">
            <wp:extent cx="6645910" cy="35953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579C" w14:textId="3CB770C3" w:rsidR="006711BE" w:rsidRDefault="001C32D5" w:rsidP="00670157">
      <w:r>
        <w:t>After update</w:t>
      </w:r>
    </w:p>
    <w:p w14:paraId="646DC6B9" w14:textId="0D6DDFA7" w:rsidR="001C32D5" w:rsidRDefault="001C32D5" w:rsidP="00670157">
      <w:r w:rsidRPr="001C32D5">
        <w:drawing>
          <wp:inline distT="0" distB="0" distL="0" distR="0" wp14:anchorId="5824F6AF" wp14:editId="6E9F38E8">
            <wp:extent cx="6645910" cy="36658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18F0" w14:textId="32A2B5CC" w:rsidR="00A92622" w:rsidRDefault="00A92622" w:rsidP="00670157"/>
    <w:p w14:paraId="272534D1" w14:textId="59680A5E" w:rsidR="00A92622" w:rsidRDefault="00A92622" w:rsidP="00670157"/>
    <w:p w14:paraId="0762AD31" w14:textId="17E3AE31" w:rsidR="00A92622" w:rsidRDefault="00A92622" w:rsidP="00670157">
      <w:r>
        <w:lastRenderedPageBreak/>
        <w:t>Use script when we want to make a value dynamic</w:t>
      </w:r>
    </w:p>
    <w:p w14:paraId="149E4806" w14:textId="63B93F21" w:rsidR="00A92622" w:rsidRPr="00670157" w:rsidRDefault="00A92622" w:rsidP="00670157">
      <w:r w:rsidRPr="00A92622">
        <w:drawing>
          <wp:inline distT="0" distB="0" distL="0" distR="0" wp14:anchorId="54B7C082" wp14:editId="7267E0DB">
            <wp:extent cx="6645910" cy="36715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622" w:rsidRPr="00670157" w:rsidSect="003C231B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720" w:right="720" w:bottom="1080" w:left="720" w:header="113" w:footer="90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9B8E6" w14:textId="77777777" w:rsidR="00284A7C" w:rsidRDefault="00284A7C" w:rsidP="00F8590D">
      <w:r>
        <w:separator/>
      </w:r>
    </w:p>
  </w:endnote>
  <w:endnote w:type="continuationSeparator" w:id="0">
    <w:p w14:paraId="5E3691BF" w14:textId="77777777" w:rsidR="00284A7C" w:rsidRDefault="00284A7C" w:rsidP="00F85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A8C73" w14:textId="77777777" w:rsidR="00BB6C59" w:rsidRDefault="00593D70">
    <w:pPr>
      <w:pStyle w:val="Footer"/>
    </w:pPr>
    <w:r>
      <w:rPr>
        <w:noProof/>
      </w:rPr>
      <w:drawing>
        <wp:anchor distT="0" distB="0" distL="114300" distR="114300" simplePos="0" relativeHeight="251669504" behindDoc="1" locked="0" layoutInCell="1" allowOverlap="1" wp14:anchorId="2613B0D2" wp14:editId="5C732FFE">
          <wp:simplePos x="0" y="0"/>
          <wp:positionH relativeFrom="column">
            <wp:posOffset>4942840</wp:posOffset>
          </wp:positionH>
          <wp:positionV relativeFrom="paragraph">
            <wp:posOffset>306070</wp:posOffset>
          </wp:positionV>
          <wp:extent cx="1740535" cy="168910"/>
          <wp:effectExtent l="0" t="0" r="0" b="0"/>
          <wp:wrapNone/>
          <wp:docPr id="781651705" name="Graphic 781651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aphic 4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0535" cy="1689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1" locked="0" layoutInCell="1" allowOverlap="1" wp14:anchorId="4A051CF5" wp14:editId="4134BC3E">
          <wp:simplePos x="0" y="0"/>
          <wp:positionH relativeFrom="column">
            <wp:posOffset>-441325</wp:posOffset>
          </wp:positionH>
          <wp:positionV relativeFrom="paragraph">
            <wp:posOffset>525871</wp:posOffset>
          </wp:positionV>
          <wp:extent cx="7614920" cy="193675"/>
          <wp:effectExtent l="0" t="0" r="5080" b="0"/>
          <wp:wrapNone/>
          <wp:docPr id="2006985221" name="Graphic 20069852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Graphic 48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4920" cy="193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7CE16" w14:textId="77777777" w:rsidR="003C231B" w:rsidRDefault="003C231B">
    <w:pPr>
      <w:pStyle w:val="Footer"/>
    </w:pPr>
    <w:r w:rsidRPr="008956B9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7B51CB" wp14:editId="46FDD7F9">
              <wp:simplePos x="0" y="0"/>
              <wp:positionH relativeFrom="column">
                <wp:posOffset>24130</wp:posOffset>
              </wp:positionH>
              <wp:positionV relativeFrom="paragraph">
                <wp:posOffset>297180</wp:posOffset>
              </wp:positionV>
              <wp:extent cx="2750185" cy="195943"/>
              <wp:effectExtent l="0" t="0" r="5715" b="7620"/>
              <wp:wrapNone/>
              <wp:docPr id="838" name="Text Box 8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50185" cy="19594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24491D" w14:textId="77777777" w:rsidR="003C231B" w:rsidRPr="00D43236" w:rsidRDefault="003C231B" w:rsidP="003C231B">
                          <w:pPr>
                            <w:pStyle w:val="BodyText"/>
                            <w:rPr>
                              <w:color w:val="FFFFFF" w:themeColor="background1" w:themeTint="D9"/>
                            </w:rPr>
                          </w:pPr>
                          <w:r w:rsidRPr="00D43236">
                            <w:rPr>
                              <w:color w:val="000000" w:themeColor="text1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 xml:space="preserve">more information, visit </w:t>
                          </w:r>
                          <w:hyperlink r:id="rId1" w:history="1">
                            <w:r w:rsidR="00C47380">
                              <w:rPr>
                                <w:rStyle w:val="Hyperlink"/>
                                <w:color w:val="0679EE" w:themeColor="hyperlink" w:themeTint="D9"/>
                                <w:sz w:val="16"/>
                                <w:szCs w:val="16"/>
                              </w:rPr>
                              <w:t>infoperept.com/casestudy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7B51CB" id="_x0000_t202" coordsize="21600,21600" o:spt="202" path="m,l,21600r21600,l21600,xe">
              <v:stroke joinstyle="miter"/>
              <v:path gradientshapeok="t" o:connecttype="rect"/>
            </v:shapetype>
            <v:shape id="Text Box 838" o:spid="_x0000_s1026" type="#_x0000_t202" style="position:absolute;margin-left:1.9pt;margin-top:23.4pt;width:216.55pt;height:1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" filled="f" stroked="f" strokeweight=".5pt">
              <v:textbox inset="0,0,0,0">
                <w:txbxContent>
                  <w:p w14:paraId="6624491D" w14:textId="77777777" w:rsidR="003C231B" w:rsidRPr="00D43236" w:rsidRDefault="003C231B" w:rsidP="003C231B">
                    <w:pPr>
                      <w:pStyle w:val="BodyText"/>
                      <w:rPr>
                        <w:color w:val="FFFFFF" w:themeColor="background1" w:themeTint="D9"/>
                      </w:rPr>
                    </w:pPr>
                    <w:r w:rsidRPr="00D43236">
                      <w:rPr>
                        <w:color w:val="000000" w:themeColor="text1"/>
                        <w14:textFill>
                          <w14:solidFill>
                            <w14:schemeClr w14:val="tx1">
                              <w14:lumMod w14:val="65000"/>
                              <w14:lumOff w14:val="35000"/>
                              <w14:lumMod w14:val="85000"/>
                              <w14:lumOff w14:val="15000"/>
                            </w14:schemeClr>
                          </w14:solidFill>
                        </w14:textFill>
                      </w:rPr>
                      <w:t xml:space="preserve">more information, visit </w:t>
                    </w:r>
                    <w:hyperlink r:id="rId2" w:history="1">
                      <w:r w:rsidR="00C47380">
                        <w:rPr>
                          <w:rStyle w:val="Hyperlink"/>
                          <w:color w:val="0679EE" w:themeColor="hyperlink" w:themeTint="D9"/>
                          <w:sz w:val="16"/>
                          <w:szCs w:val="16"/>
                        </w:rPr>
                        <w:t>infoperept.com/casestudy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1" locked="0" layoutInCell="1" allowOverlap="1" wp14:anchorId="135355A2" wp14:editId="7F08EA16">
          <wp:simplePos x="0" y="0"/>
          <wp:positionH relativeFrom="column">
            <wp:posOffset>4926965</wp:posOffset>
          </wp:positionH>
          <wp:positionV relativeFrom="paragraph">
            <wp:posOffset>311785</wp:posOffset>
          </wp:positionV>
          <wp:extent cx="1740535" cy="168910"/>
          <wp:effectExtent l="0" t="0" r="0" b="0"/>
          <wp:wrapNone/>
          <wp:docPr id="42" name="Graphic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aphic 49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0535" cy="1689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14093DB7" wp14:editId="4191425D">
          <wp:simplePos x="0" y="0"/>
          <wp:positionH relativeFrom="column">
            <wp:posOffset>-457200</wp:posOffset>
          </wp:positionH>
          <wp:positionV relativeFrom="paragraph">
            <wp:posOffset>531495</wp:posOffset>
          </wp:positionV>
          <wp:extent cx="7614920" cy="193675"/>
          <wp:effectExtent l="0" t="0" r="5080" b="0"/>
          <wp:wrapNone/>
          <wp:docPr id="41" name="Graphic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Graphic 4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4920" cy="193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D5675" w14:textId="77777777" w:rsidR="00284A7C" w:rsidRDefault="00284A7C" w:rsidP="00F8590D">
      <w:r>
        <w:separator/>
      </w:r>
    </w:p>
  </w:footnote>
  <w:footnote w:type="continuationSeparator" w:id="0">
    <w:p w14:paraId="095D100E" w14:textId="77777777" w:rsidR="00284A7C" w:rsidRDefault="00284A7C" w:rsidP="00F85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645" w:type="dxa"/>
      <w:tblInd w:w="-58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8640"/>
      <w:gridCol w:w="3005"/>
    </w:tblGrid>
    <w:tr w:rsidR="00F16D8D" w14:paraId="19576DA6" w14:textId="77777777" w:rsidTr="00C9055A">
      <w:trPr>
        <w:trHeight w:val="567"/>
      </w:trPr>
      <w:tc>
        <w:tcPr>
          <w:tcW w:w="8640" w:type="dxa"/>
          <w:vAlign w:val="center"/>
        </w:tcPr>
        <w:p w14:paraId="7EEABD8E" w14:textId="77777777" w:rsidR="00F16D8D" w:rsidRDefault="00F16D8D" w:rsidP="00F16D8D">
          <w:pPr>
            <w:pStyle w:val="Header"/>
            <w:spacing w:line="480" w:lineRule="auto"/>
          </w:pPr>
          <w:r w:rsidRPr="00E90F5C">
            <w:rPr>
              <w:b/>
              <w:bCs/>
              <w:noProof/>
              <w:vertAlign w:val="subscript"/>
            </w:rPr>
            <w:drawing>
              <wp:anchor distT="0" distB="0" distL="114300" distR="114300" simplePos="0" relativeHeight="251674624" behindDoc="0" locked="0" layoutInCell="1" allowOverlap="1" wp14:anchorId="6EFE3F2E" wp14:editId="2ACAA7B2">
                <wp:simplePos x="0" y="0"/>
                <wp:positionH relativeFrom="column">
                  <wp:posOffset>273050</wp:posOffset>
                </wp:positionH>
                <wp:positionV relativeFrom="paragraph">
                  <wp:posOffset>-40640</wp:posOffset>
                </wp:positionV>
                <wp:extent cx="1289685" cy="198120"/>
                <wp:effectExtent l="0" t="0" r="5715" b="0"/>
                <wp:wrapNone/>
                <wp:docPr id="1616477028" name="Graphic 16164770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685" cy="198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 xml:space="preserve">  </w:t>
          </w:r>
        </w:p>
      </w:tc>
      <w:tc>
        <w:tcPr>
          <w:tcW w:w="3005" w:type="dxa"/>
          <w:vAlign w:val="center"/>
        </w:tcPr>
        <w:p w14:paraId="1422658B" w14:textId="77777777" w:rsidR="00F16D8D" w:rsidRPr="00CA09F0" w:rsidRDefault="00F16D8D" w:rsidP="00F16D8D">
          <w:pPr>
            <w:pStyle w:val="Header"/>
            <w:rPr>
              <w:rFonts w:cstheme="minorHAnsi"/>
              <w:b/>
              <w:bCs/>
              <w:color w:val="000000" w:themeColor="text1"/>
              <w:lang w:val="en-US"/>
            </w:rPr>
          </w:pPr>
          <w:r>
            <w:rPr>
              <w:rFonts w:cstheme="minorHAnsi"/>
              <w:b/>
              <w:bCs/>
              <w:color w:val="000000" w:themeColor="text1"/>
              <w:lang w:val="en-US"/>
            </w:rPr>
            <w:t>Template Documentation</w:t>
          </w:r>
        </w:p>
        <w:p w14:paraId="03316760" w14:textId="77777777" w:rsidR="00F16D8D" w:rsidRPr="00F8590D" w:rsidRDefault="00F16D8D" w:rsidP="00F16D8D">
          <w:pPr>
            <w:pStyle w:val="Header"/>
            <w:rPr>
              <w:rFonts w:cstheme="minorHAnsi"/>
            </w:rPr>
          </w:pPr>
        </w:p>
      </w:tc>
    </w:tr>
    <w:tr w:rsidR="00F16D8D" w14:paraId="272B2554" w14:textId="77777777" w:rsidTr="00C9055A">
      <w:trPr>
        <w:trHeight w:val="794"/>
      </w:trPr>
      <w:tc>
        <w:tcPr>
          <w:tcW w:w="8640" w:type="dxa"/>
        </w:tcPr>
        <w:p w14:paraId="4A162D62" w14:textId="77777777" w:rsidR="00F16D8D" w:rsidRPr="00E90F5C" w:rsidRDefault="00F16D8D" w:rsidP="00F16D8D">
          <w:pPr>
            <w:pStyle w:val="Header"/>
            <w:rPr>
              <w:b/>
              <w:bCs/>
              <w:noProof/>
              <w:vertAlign w:val="subscript"/>
            </w:rPr>
          </w:pPr>
        </w:p>
      </w:tc>
      <w:tc>
        <w:tcPr>
          <w:tcW w:w="3005" w:type="dxa"/>
        </w:tcPr>
        <w:p w14:paraId="4FD7DC4C" w14:textId="77777777" w:rsidR="00F16D8D" w:rsidRPr="00F8590D" w:rsidRDefault="00F16D8D" w:rsidP="00F16D8D">
          <w:pPr>
            <w:pStyle w:val="Header"/>
            <w:rPr>
              <w:rFonts w:cstheme="minorHAnsi"/>
              <w:b/>
              <w:bCs/>
              <w:color w:val="000000" w:themeColor="text1"/>
            </w:rPr>
          </w:pPr>
        </w:p>
      </w:tc>
    </w:tr>
  </w:tbl>
  <w:p w14:paraId="0E9997AF" w14:textId="1BCF563D" w:rsidR="00734B6F" w:rsidRPr="00F16D8D" w:rsidRDefault="00F16D8D" w:rsidP="00F16D8D">
    <w:pPr>
      <w:pStyle w:val="Header"/>
    </w:pPr>
    <w:r>
      <w:rPr>
        <w:noProof/>
      </w:rPr>
      <w:drawing>
        <wp:anchor distT="0" distB="0" distL="114300" distR="114300" simplePos="0" relativeHeight="251673600" behindDoc="1" locked="0" layoutInCell="1" allowOverlap="1" wp14:anchorId="3B90255E" wp14:editId="23F6487D">
          <wp:simplePos x="0" y="0"/>
          <wp:positionH relativeFrom="column">
            <wp:posOffset>-457200</wp:posOffset>
          </wp:positionH>
          <wp:positionV relativeFrom="page">
            <wp:posOffset>465274</wp:posOffset>
          </wp:positionV>
          <wp:extent cx="7560945" cy="491490"/>
          <wp:effectExtent l="0" t="0" r="0" b="3810"/>
          <wp:wrapNone/>
          <wp:docPr id="1160299800" name="Picture 11602998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945" cy="491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645" w:type="dxa"/>
      <w:tblInd w:w="-58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8640"/>
      <w:gridCol w:w="3005"/>
    </w:tblGrid>
    <w:tr w:rsidR="00FD30BD" w14:paraId="21F1E624" w14:textId="77777777" w:rsidTr="002010BB">
      <w:trPr>
        <w:trHeight w:val="567"/>
      </w:trPr>
      <w:tc>
        <w:tcPr>
          <w:tcW w:w="8640" w:type="dxa"/>
          <w:vAlign w:val="center"/>
        </w:tcPr>
        <w:p w14:paraId="11D9A04E" w14:textId="728F1A1B" w:rsidR="00FD30BD" w:rsidRDefault="002010BB" w:rsidP="00FD30BD">
          <w:pPr>
            <w:pStyle w:val="Header"/>
            <w:spacing w:line="480" w:lineRule="auto"/>
          </w:pPr>
          <w:r w:rsidRPr="00E90F5C">
            <w:rPr>
              <w:b/>
              <w:bCs/>
              <w:noProof/>
              <w:vertAlign w:val="subscript"/>
            </w:rPr>
            <w:drawing>
              <wp:anchor distT="0" distB="0" distL="114300" distR="114300" simplePos="0" relativeHeight="251671552" behindDoc="0" locked="0" layoutInCell="1" allowOverlap="1" wp14:anchorId="61BE011A" wp14:editId="2BA8AE99">
                <wp:simplePos x="0" y="0"/>
                <wp:positionH relativeFrom="column">
                  <wp:posOffset>273050</wp:posOffset>
                </wp:positionH>
                <wp:positionV relativeFrom="paragraph">
                  <wp:posOffset>-40640</wp:posOffset>
                </wp:positionV>
                <wp:extent cx="1289685" cy="198120"/>
                <wp:effectExtent l="0" t="0" r="5715" b="0"/>
                <wp:wrapNone/>
                <wp:docPr id="925975783" name="Graphic 9259757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685" cy="198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 xml:space="preserve">  </w:t>
          </w:r>
        </w:p>
      </w:tc>
      <w:tc>
        <w:tcPr>
          <w:tcW w:w="3005" w:type="dxa"/>
          <w:vAlign w:val="center"/>
        </w:tcPr>
        <w:p w14:paraId="00B39028" w14:textId="63266548" w:rsidR="00CA09F0" w:rsidRPr="00CA09F0" w:rsidRDefault="00F16D8D" w:rsidP="00CA09F0">
          <w:pPr>
            <w:pStyle w:val="Header"/>
            <w:rPr>
              <w:rFonts w:cstheme="minorHAnsi"/>
              <w:b/>
              <w:bCs/>
              <w:color w:val="000000" w:themeColor="text1"/>
              <w:lang w:val="en-US"/>
            </w:rPr>
          </w:pPr>
          <w:r>
            <w:rPr>
              <w:rFonts w:cstheme="minorHAnsi"/>
              <w:b/>
              <w:bCs/>
              <w:color w:val="000000" w:themeColor="text1"/>
              <w:lang w:val="en-US"/>
            </w:rPr>
            <w:t>Template Documentation</w:t>
          </w:r>
        </w:p>
        <w:p w14:paraId="64E78BFA" w14:textId="6F357B94" w:rsidR="00FD30BD" w:rsidRPr="00F8590D" w:rsidRDefault="00FD30BD" w:rsidP="00E55656">
          <w:pPr>
            <w:pStyle w:val="Header"/>
            <w:rPr>
              <w:rFonts w:cstheme="minorHAnsi"/>
            </w:rPr>
          </w:pPr>
        </w:p>
      </w:tc>
    </w:tr>
    <w:tr w:rsidR="00FD30BD" w14:paraId="5BDB4EBB" w14:textId="77777777" w:rsidTr="002010BB">
      <w:trPr>
        <w:trHeight w:val="794"/>
      </w:trPr>
      <w:tc>
        <w:tcPr>
          <w:tcW w:w="8640" w:type="dxa"/>
        </w:tcPr>
        <w:p w14:paraId="5816B144" w14:textId="106A2821" w:rsidR="00FD30BD" w:rsidRPr="00E90F5C" w:rsidRDefault="00FD30BD" w:rsidP="00FD30BD">
          <w:pPr>
            <w:pStyle w:val="Header"/>
            <w:rPr>
              <w:b/>
              <w:bCs/>
              <w:noProof/>
              <w:vertAlign w:val="subscript"/>
            </w:rPr>
          </w:pPr>
        </w:p>
      </w:tc>
      <w:tc>
        <w:tcPr>
          <w:tcW w:w="3005" w:type="dxa"/>
        </w:tcPr>
        <w:p w14:paraId="799B74C3" w14:textId="77777777" w:rsidR="00FD30BD" w:rsidRPr="00F8590D" w:rsidRDefault="00FD30BD" w:rsidP="00FD30BD">
          <w:pPr>
            <w:pStyle w:val="Header"/>
            <w:rPr>
              <w:rFonts w:cstheme="minorHAnsi"/>
              <w:b/>
              <w:bCs/>
              <w:color w:val="000000" w:themeColor="text1"/>
            </w:rPr>
          </w:pPr>
        </w:p>
      </w:tc>
    </w:tr>
  </w:tbl>
  <w:p w14:paraId="0768395F" w14:textId="0A1213D2" w:rsidR="00F8590D" w:rsidRDefault="007B4A7B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B632A32" wp14:editId="59A86173">
          <wp:simplePos x="0" y="0"/>
          <wp:positionH relativeFrom="column">
            <wp:posOffset>-457200</wp:posOffset>
          </wp:positionH>
          <wp:positionV relativeFrom="page">
            <wp:posOffset>465274</wp:posOffset>
          </wp:positionV>
          <wp:extent cx="7560945" cy="491490"/>
          <wp:effectExtent l="0" t="0" r="0" b="3810"/>
          <wp:wrapNone/>
          <wp:docPr id="622373566" name="Picture 6223735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945" cy="491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92.75pt;height:139.4pt" o:bullet="t">
        <v:imagedata r:id="rId1" o:title="Group 39"/>
      </v:shape>
    </w:pict>
  </w:numPicBullet>
  <w:abstractNum w:abstractNumId="0" w15:restartNumberingAfterBreak="0">
    <w:nsid w:val="0000A990"/>
    <w:multiLevelType w:val="multilevel"/>
    <w:tmpl w:val="ECF8A88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8DCC29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97C6311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643A7DD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27E5839"/>
    <w:multiLevelType w:val="hybridMultilevel"/>
    <w:tmpl w:val="878A46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F41F34"/>
    <w:multiLevelType w:val="hybridMultilevel"/>
    <w:tmpl w:val="7040CAEA"/>
    <w:lvl w:ilvl="0" w:tplc="C9E2A16C">
      <w:start w:val="1"/>
      <w:numFmt w:val="bullet"/>
      <w:lvlText w:val=""/>
      <w:lvlPicBulletId w:val="0"/>
      <w:lvlJc w:val="left"/>
      <w:pPr>
        <w:ind w:left="-204" w:firstLine="255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07CC5254"/>
    <w:multiLevelType w:val="hybridMultilevel"/>
    <w:tmpl w:val="752CB57C"/>
    <w:lvl w:ilvl="0" w:tplc="40090001">
      <w:start w:val="1"/>
      <w:numFmt w:val="bullet"/>
      <w:lvlText w:val=""/>
      <w:lvlJc w:val="left"/>
      <w:pPr>
        <w:ind w:left="9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1" w:hanging="360"/>
      </w:pPr>
      <w:rPr>
        <w:rFonts w:ascii="Wingdings" w:hAnsi="Wingdings" w:hint="default"/>
      </w:rPr>
    </w:lvl>
  </w:abstractNum>
  <w:abstractNum w:abstractNumId="7" w15:restartNumberingAfterBreak="0">
    <w:nsid w:val="160B52F5"/>
    <w:multiLevelType w:val="hybridMultilevel"/>
    <w:tmpl w:val="9C562A4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E3176FE"/>
    <w:multiLevelType w:val="hybridMultilevel"/>
    <w:tmpl w:val="353003FC"/>
    <w:lvl w:ilvl="0" w:tplc="DAAC88C4">
      <w:numFmt w:val="bullet"/>
      <w:lvlText w:val=""/>
      <w:lvlJc w:val="left"/>
      <w:pPr>
        <w:ind w:left="1276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9" w15:restartNumberingAfterBreak="0">
    <w:nsid w:val="2153239C"/>
    <w:multiLevelType w:val="multilevel"/>
    <w:tmpl w:val="9B767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BC37C7"/>
    <w:multiLevelType w:val="hybridMultilevel"/>
    <w:tmpl w:val="CDC6D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7D6B56"/>
    <w:multiLevelType w:val="hybridMultilevel"/>
    <w:tmpl w:val="200A7486"/>
    <w:lvl w:ilvl="0" w:tplc="9790168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C128D6"/>
    <w:multiLevelType w:val="hybridMultilevel"/>
    <w:tmpl w:val="3048BAD8"/>
    <w:lvl w:ilvl="0" w:tplc="8F6A7914">
      <w:start w:val="1"/>
      <w:numFmt w:val="bullet"/>
      <w:pStyle w:val="ListParagraph"/>
      <w:lvlText w:val=""/>
      <w:lvlPicBulletId w:val="0"/>
      <w:lvlJc w:val="left"/>
      <w:pPr>
        <w:ind w:left="411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31833507"/>
    <w:multiLevelType w:val="hybridMultilevel"/>
    <w:tmpl w:val="03309A02"/>
    <w:lvl w:ilvl="0" w:tplc="40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14" w15:restartNumberingAfterBreak="0">
    <w:nsid w:val="325A75E1"/>
    <w:multiLevelType w:val="multilevel"/>
    <w:tmpl w:val="2F2E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7E4E35"/>
    <w:multiLevelType w:val="multilevel"/>
    <w:tmpl w:val="308CB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BF4618"/>
    <w:multiLevelType w:val="hybridMultilevel"/>
    <w:tmpl w:val="B1C42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42122C"/>
    <w:multiLevelType w:val="multilevel"/>
    <w:tmpl w:val="8C7601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B2709F"/>
    <w:multiLevelType w:val="hybridMultilevel"/>
    <w:tmpl w:val="E6FCE5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C670B9"/>
    <w:multiLevelType w:val="multilevel"/>
    <w:tmpl w:val="92E26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6C588E"/>
    <w:multiLevelType w:val="hybridMultilevel"/>
    <w:tmpl w:val="2F1CCAA2"/>
    <w:lvl w:ilvl="0" w:tplc="40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" w15:restartNumberingAfterBreak="0">
    <w:nsid w:val="4EAF54B8"/>
    <w:multiLevelType w:val="hybridMultilevel"/>
    <w:tmpl w:val="46602034"/>
    <w:lvl w:ilvl="0" w:tplc="052CB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3DB3C53"/>
    <w:multiLevelType w:val="hybridMultilevel"/>
    <w:tmpl w:val="200A7486"/>
    <w:lvl w:ilvl="0" w:tplc="9790168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C56FA8"/>
    <w:multiLevelType w:val="multilevel"/>
    <w:tmpl w:val="90F2F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744F2A"/>
    <w:multiLevelType w:val="hybridMultilevel"/>
    <w:tmpl w:val="3022CE92"/>
    <w:lvl w:ilvl="0" w:tplc="08090001">
      <w:start w:val="1"/>
      <w:numFmt w:val="bullet"/>
      <w:lvlText w:val=""/>
      <w:lvlJc w:val="left"/>
      <w:pPr>
        <w:ind w:left="411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 w15:restartNumberingAfterBreak="0">
    <w:nsid w:val="6B543BF3"/>
    <w:multiLevelType w:val="hybridMultilevel"/>
    <w:tmpl w:val="14345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E6B87"/>
    <w:multiLevelType w:val="hybridMultilevel"/>
    <w:tmpl w:val="EE446670"/>
    <w:lvl w:ilvl="0" w:tplc="739832DE">
      <w:numFmt w:val="bullet"/>
      <w:lvlText w:val="•"/>
      <w:lvlJc w:val="left"/>
      <w:pPr>
        <w:ind w:left="580" w:hanging="184"/>
      </w:pPr>
      <w:rPr>
        <w:rFonts w:ascii="Arial" w:eastAsia="Arial" w:hAnsi="Arial" w:cs="Arial" w:hint="default"/>
        <w:w w:val="90"/>
        <w:lang w:val="en-US" w:eastAsia="en-US" w:bidi="ar-SA"/>
      </w:rPr>
    </w:lvl>
    <w:lvl w:ilvl="1" w:tplc="B834497E">
      <w:numFmt w:val="bullet"/>
      <w:lvlText w:val="•"/>
      <w:lvlJc w:val="left"/>
      <w:pPr>
        <w:ind w:left="915" w:hanging="184"/>
      </w:pPr>
      <w:rPr>
        <w:rFonts w:hint="default"/>
        <w:lang w:val="en-US" w:eastAsia="en-US" w:bidi="ar-SA"/>
      </w:rPr>
    </w:lvl>
    <w:lvl w:ilvl="2" w:tplc="CB307BF4">
      <w:numFmt w:val="bullet"/>
      <w:lvlText w:val="•"/>
      <w:lvlJc w:val="left"/>
      <w:pPr>
        <w:ind w:left="1250" w:hanging="184"/>
      </w:pPr>
      <w:rPr>
        <w:rFonts w:hint="default"/>
        <w:lang w:val="en-US" w:eastAsia="en-US" w:bidi="ar-SA"/>
      </w:rPr>
    </w:lvl>
    <w:lvl w:ilvl="3" w:tplc="C1C65CAC">
      <w:numFmt w:val="bullet"/>
      <w:lvlText w:val="•"/>
      <w:lvlJc w:val="left"/>
      <w:pPr>
        <w:ind w:left="1586" w:hanging="184"/>
      </w:pPr>
      <w:rPr>
        <w:rFonts w:hint="default"/>
        <w:lang w:val="en-US" w:eastAsia="en-US" w:bidi="ar-SA"/>
      </w:rPr>
    </w:lvl>
    <w:lvl w:ilvl="4" w:tplc="AB52D51A">
      <w:numFmt w:val="bullet"/>
      <w:lvlText w:val="•"/>
      <w:lvlJc w:val="left"/>
      <w:pPr>
        <w:ind w:left="1921" w:hanging="184"/>
      </w:pPr>
      <w:rPr>
        <w:rFonts w:hint="default"/>
        <w:lang w:val="en-US" w:eastAsia="en-US" w:bidi="ar-SA"/>
      </w:rPr>
    </w:lvl>
    <w:lvl w:ilvl="5" w:tplc="EB1C3FA6">
      <w:numFmt w:val="bullet"/>
      <w:lvlText w:val="•"/>
      <w:lvlJc w:val="left"/>
      <w:pPr>
        <w:ind w:left="2256" w:hanging="184"/>
      </w:pPr>
      <w:rPr>
        <w:rFonts w:hint="default"/>
        <w:lang w:val="en-US" w:eastAsia="en-US" w:bidi="ar-SA"/>
      </w:rPr>
    </w:lvl>
    <w:lvl w:ilvl="6" w:tplc="3C168F74">
      <w:numFmt w:val="bullet"/>
      <w:lvlText w:val="•"/>
      <w:lvlJc w:val="left"/>
      <w:pPr>
        <w:ind w:left="2592" w:hanging="184"/>
      </w:pPr>
      <w:rPr>
        <w:rFonts w:hint="default"/>
        <w:lang w:val="en-US" w:eastAsia="en-US" w:bidi="ar-SA"/>
      </w:rPr>
    </w:lvl>
    <w:lvl w:ilvl="7" w:tplc="C680B0CC">
      <w:numFmt w:val="bullet"/>
      <w:lvlText w:val="•"/>
      <w:lvlJc w:val="left"/>
      <w:pPr>
        <w:ind w:left="2927" w:hanging="184"/>
      </w:pPr>
      <w:rPr>
        <w:rFonts w:hint="default"/>
        <w:lang w:val="en-US" w:eastAsia="en-US" w:bidi="ar-SA"/>
      </w:rPr>
    </w:lvl>
    <w:lvl w:ilvl="8" w:tplc="309A033C">
      <w:numFmt w:val="bullet"/>
      <w:lvlText w:val="•"/>
      <w:lvlJc w:val="left"/>
      <w:pPr>
        <w:ind w:left="3262" w:hanging="184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4"/>
  </w:num>
  <w:num w:numId="3">
    <w:abstractNumId w:val="12"/>
  </w:num>
  <w:num w:numId="4">
    <w:abstractNumId w:val="26"/>
  </w:num>
  <w:num w:numId="5">
    <w:abstractNumId w:val="4"/>
  </w:num>
  <w:num w:numId="6">
    <w:abstractNumId w:val="6"/>
  </w:num>
  <w:num w:numId="7">
    <w:abstractNumId w:val="7"/>
  </w:num>
  <w:num w:numId="8">
    <w:abstractNumId w:val="18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11"/>
  </w:num>
  <w:num w:numId="12">
    <w:abstractNumId w:val="25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">
    <w:abstractNumId w:val="0"/>
  </w:num>
  <w:num w:numId="16">
    <w:abstractNumId w:val="1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9"/>
  </w:num>
  <w:num w:numId="22">
    <w:abstractNumId w:val="15"/>
  </w:num>
  <w:num w:numId="23">
    <w:abstractNumId w:val="23"/>
  </w:num>
  <w:num w:numId="24">
    <w:abstractNumId w:val="17"/>
  </w:num>
  <w:num w:numId="25">
    <w:abstractNumId w:val="9"/>
  </w:num>
  <w:num w:numId="26">
    <w:abstractNumId w:val="20"/>
  </w:num>
  <w:num w:numId="27">
    <w:abstractNumId w:val="8"/>
  </w:num>
  <w:num w:numId="28">
    <w:abstractNumId w:val="13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0BD"/>
    <w:rsid w:val="00001536"/>
    <w:rsid w:val="00015AF7"/>
    <w:rsid w:val="000201CA"/>
    <w:rsid w:val="00020855"/>
    <w:rsid w:val="00021DF3"/>
    <w:rsid w:val="00022BAD"/>
    <w:rsid w:val="00043583"/>
    <w:rsid w:val="00043CE5"/>
    <w:rsid w:val="000509C5"/>
    <w:rsid w:val="00067E54"/>
    <w:rsid w:val="00087946"/>
    <w:rsid w:val="00096DEC"/>
    <w:rsid w:val="000D7C5A"/>
    <w:rsid w:val="000E09E1"/>
    <w:rsid w:val="00106B18"/>
    <w:rsid w:val="00113CCF"/>
    <w:rsid w:val="001172E5"/>
    <w:rsid w:val="00123CE4"/>
    <w:rsid w:val="00147C2B"/>
    <w:rsid w:val="00165877"/>
    <w:rsid w:val="00166D59"/>
    <w:rsid w:val="0016764D"/>
    <w:rsid w:val="00195C92"/>
    <w:rsid w:val="001B614A"/>
    <w:rsid w:val="001C32D5"/>
    <w:rsid w:val="001C434D"/>
    <w:rsid w:val="001C6ACD"/>
    <w:rsid w:val="001C6EFB"/>
    <w:rsid w:val="001F7732"/>
    <w:rsid w:val="002010BB"/>
    <w:rsid w:val="002075F7"/>
    <w:rsid w:val="0021380D"/>
    <w:rsid w:val="00221814"/>
    <w:rsid w:val="00237CC1"/>
    <w:rsid w:val="00242A97"/>
    <w:rsid w:val="00266030"/>
    <w:rsid w:val="00271C3D"/>
    <w:rsid w:val="00274C57"/>
    <w:rsid w:val="00275089"/>
    <w:rsid w:val="00284A7C"/>
    <w:rsid w:val="002A7ACD"/>
    <w:rsid w:val="002B625C"/>
    <w:rsid w:val="002E2EDD"/>
    <w:rsid w:val="00322450"/>
    <w:rsid w:val="00345DC9"/>
    <w:rsid w:val="0037109B"/>
    <w:rsid w:val="003721F6"/>
    <w:rsid w:val="003751DB"/>
    <w:rsid w:val="003C06ED"/>
    <w:rsid w:val="003C231B"/>
    <w:rsid w:val="003C57CC"/>
    <w:rsid w:val="003F0ED4"/>
    <w:rsid w:val="003F367C"/>
    <w:rsid w:val="003F5C61"/>
    <w:rsid w:val="0040577E"/>
    <w:rsid w:val="0040720F"/>
    <w:rsid w:val="00412B9B"/>
    <w:rsid w:val="0041493E"/>
    <w:rsid w:val="00414BE7"/>
    <w:rsid w:val="0042196B"/>
    <w:rsid w:val="004316A1"/>
    <w:rsid w:val="0044596B"/>
    <w:rsid w:val="00476333"/>
    <w:rsid w:val="0048167A"/>
    <w:rsid w:val="00491057"/>
    <w:rsid w:val="004A51F9"/>
    <w:rsid w:val="004B5BC9"/>
    <w:rsid w:val="004E1E7F"/>
    <w:rsid w:val="004E7E75"/>
    <w:rsid w:val="004F3B82"/>
    <w:rsid w:val="00500187"/>
    <w:rsid w:val="00524C3E"/>
    <w:rsid w:val="00526E22"/>
    <w:rsid w:val="00545597"/>
    <w:rsid w:val="005476E3"/>
    <w:rsid w:val="00551773"/>
    <w:rsid w:val="0055464F"/>
    <w:rsid w:val="00580091"/>
    <w:rsid w:val="005801E0"/>
    <w:rsid w:val="00593D70"/>
    <w:rsid w:val="005A23D9"/>
    <w:rsid w:val="005C100F"/>
    <w:rsid w:val="005D3C55"/>
    <w:rsid w:val="005F402D"/>
    <w:rsid w:val="0061108B"/>
    <w:rsid w:val="00626D98"/>
    <w:rsid w:val="006333CD"/>
    <w:rsid w:val="006524C1"/>
    <w:rsid w:val="00652D60"/>
    <w:rsid w:val="00670157"/>
    <w:rsid w:val="006711BE"/>
    <w:rsid w:val="00680440"/>
    <w:rsid w:val="006A4766"/>
    <w:rsid w:val="006B1946"/>
    <w:rsid w:val="006C2748"/>
    <w:rsid w:val="006F1BA9"/>
    <w:rsid w:val="006F3890"/>
    <w:rsid w:val="00702579"/>
    <w:rsid w:val="007046FD"/>
    <w:rsid w:val="00706656"/>
    <w:rsid w:val="00723049"/>
    <w:rsid w:val="007341DA"/>
    <w:rsid w:val="00734B6F"/>
    <w:rsid w:val="00780B8F"/>
    <w:rsid w:val="00787624"/>
    <w:rsid w:val="00787A64"/>
    <w:rsid w:val="00790F69"/>
    <w:rsid w:val="0079173E"/>
    <w:rsid w:val="00792848"/>
    <w:rsid w:val="007A0552"/>
    <w:rsid w:val="007B4A7B"/>
    <w:rsid w:val="007D2666"/>
    <w:rsid w:val="007D6D37"/>
    <w:rsid w:val="007D794B"/>
    <w:rsid w:val="007F02D9"/>
    <w:rsid w:val="00812C3D"/>
    <w:rsid w:val="00813AFC"/>
    <w:rsid w:val="0085009F"/>
    <w:rsid w:val="00873BF8"/>
    <w:rsid w:val="008838AA"/>
    <w:rsid w:val="00903F9C"/>
    <w:rsid w:val="00904A3C"/>
    <w:rsid w:val="0090713E"/>
    <w:rsid w:val="0094440C"/>
    <w:rsid w:val="009757A2"/>
    <w:rsid w:val="0098172E"/>
    <w:rsid w:val="00986201"/>
    <w:rsid w:val="00991645"/>
    <w:rsid w:val="009951FD"/>
    <w:rsid w:val="009C2E51"/>
    <w:rsid w:val="009F5B68"/>
    <w:rsid w:val="00A00D7A"/>
    <w:rsid w:val="00A169FB"/>
    <w:rsid w:val="00A727D4"/>
    <w:rsid w:val="00A8236A"/>
    <w:rsid w:val="00A91959"/>
    <w:rsid w:val="00A92622"/>
    <w:rsid w:val="00AA03D1"/>
    <w:rsid w:val="00AE1C50"/>
    <w:rsid w:val="00AF0634"/>
    <w:rsid w:val="00AF0870"/>
    <w:rsid w:val="00B047A2"/>
    <w:rsid w:val="00B24483"/>
    <w:rsid w:val="00B27984"/>
    <w:rsid w:val="00B507B0"/>
    <w:rsid w:val="00B5519A"/>
    <w:rsid w:val="00B62755"/>
    <w:rsid w:val="00B742AE"/>
    <w:rsid w:val="00BB6C59"/>
    <w:rsid w:val="00BC1F1A"/>
    <w:rsid w:val="00BE2AA4"/>
    <w:rsid w:val="00BE763C"/>
    <w:rsid w:val="00BF0A79"/>
    <w:rsid w:val="00C079EB"/>
    <w:rsid w:val="00C169F2"/>
    <w:rsid w:val="00C32ECA"/>
    <w:rsid w:val="00C47380"/>
    <w:rsid w:val="00C47A4C"/>
    <w:rsid w:val="00C53EF2"/>
    <w:rsid w:val="00C66AC5"/>
    <w:rsid w:val="00C70BE4"/>
    <w:rsid w:val="00C728CE"/>
    <w:rsid w:val="00C73511"/>
    <w:rsid w:val="00CA09F0"/>
    <w:rsid w:val="00CF1ADE"/>
    <w:rsid w:val="00CF287A"/>
    <w:rsid w:val="00CF591C"/>
    <w:rsid w:val="00D02315"/>
    <w:rsid w:val="00D04E16"/>
    <w:rsid w:val="00D07451"/>
    <w:rsid w:val="00D375AA"/>
    <w:rsid w:val="00D56263"/>
    <w:rsid w:val="00D65013"/>
    <w:rsid w:val="00D80ED4"/>
    <w:rsid w:val="00D818EA"/>
    <w:rsid w:val="00DB2D6C"/>
    <w:rsid w:val="00DB3AB8"/>
    <w:rsid w:val="00DB4425"/>
    <w:rsid w:val="00DC1A5F"/>
    <w:rsid w:val="00DC7EA8"/>
    <w:rsid w:val="00DD054E"/>
    <w:rsid w:val="00DE3EAC"/>
    <w:rsid w:val="00DF1312"/>
    <w:rsid w:val="00DF35D7"/>
    <w:rsid w:val="00E060FA"/>
    <w:rsid w:val="00E1403B"/>
    <w:rsid w:val="00E55656"/>
    <w:rsid w:val="00E730F7"/>
    <w:rsid w:val="00E86D45"/>
    <w:rsid w:val="00E965B0"/>
    <w:rsid w:val="00F03BED"/>
    <w:rsid w:val="00F10C7C"/>
    <w:rsid w:val="00F13498"/>
    <w:rsid w:val="00F16D8D"/>
    <w:rsid w:val="00F45A76"/>
    <w:rsid w:val="00F57CF7"/>
    <w:rsid w:val="00F8590D"/>
    <w:rsid w:val="00F96E40"/>
    <w:rsid w:val="00FC779E"/>
    <w:rsid w:val="00FC7E06"/>
    <w:rsid w:val="00FD0E38"/>
    <w:rsid w:val="00FD30BD"/>
    <w:rsid w:val="00FE2C4A"/>
    <w:rsid w:val="00FF2E95"/>
    <w:rsid w:val="00FF61C6"/>
    <w:rsid w:val="3190831F"/>
    <w:rsid w:val="4548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9CA348"/>
  <w15:chartTrackingRefBased/>
  <w15:docId w15:val="{ADAADEE4-5305-48D7-B3C3-78DA2E671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157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6C59"/>
    <w:pPr>
      <w:keepNext/>
      <w:keepLines/>
      <w:spacing w:before="240" w:afterLines="60" w:after="144"/>
      <w:outlineLvl w:val="0"/>
    </w:pPr>
    <w:rPr>
      <w:rFonts w:asciiTheme="majorHAnsi" w:eastAsiaTheme="majorEastAsia" w:hAnsiTheme="majorHAnsi" w:cstheme="majorBidi"/>
      <w:b/>
      <w:bCs/>
      <w:color w:val="0432FF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C59"/>
    <w:pPr>
      <w:keepNext/>
      <w:keepLines/>
      <w:spacing w:before="60" w:afterLines="40" w:after="96"/>
      <w:outlineLvl w:val="1"/>
    </w:pPr>
    <w:rPr>
      <w:rFonts w:eastAsiaTheme="majorEastAsia" w:cstheme="minorHAnsi"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1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bCs/>
      <w:color w:val="0432F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3D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22C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93D70"/>
    <w:pPr>
      <w:keepNext/>
      <w:keepLines/>
      <w:spacing w:before="40"/>
      <w:outlineLvl w:val="4"/>
    </w:pPr>
    <w:rPr>
      <w:rFonts w:eastAsiaTheme="majorEastAsia" w:cstheme="minorHAnsi"/>
      <w:color w:val="0022C1" w:themeColor="accent1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9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90D"/>
  </w:style>
  <w:style w:type="paragraph" w:styleId="Footer">
    <w:name w:val="footer"/>
    <w:basedOn w:val="Normal"/>
    <w:link w:val="FooterChar"/>
    <w:uiPriority w:val="99"/>
    <w:unhideWhenUsed/>
    <w:rsid w:val="00F859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90D"/>
  </w:style>
  <w:style w:type="table" w:styleId="TableGrid">
    <w:name w:val="Table Grid"/>
    <w:basedOn w:val="TableNormal"/>
    <w:uiPriority w:val="39"/>
    <w:rsid w:val="00F859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B6C59"/>
    <w:pPr>
      <w:spacing w:beforeLines="160" w:before="384" w:after="100" w:afterAutospacing="1"/>
      <w:contextualSpacing/>
    </w:pPr>
    <w:rPr>
      <w:rFonts w:eastAsiaTheme="majorEastAsia" w:cstheme="minorHAnsi"/>
      <w:color w:val="0432FF" w:themeColor="accent1"/>
      <w:spacing w:val="-10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6C59"/>
    <w:rPr>
      <w:rFonts w:eastAsiaTheme="majorEastAsia" w:cstheme="minorHAnsi"/>
      <w:color w:val="0432FF" w:themeColor="accent1"/>
      <w:spacing w:val="-10"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6C59"/>
    <w:rPr>
      <w:rFonts w:eastAsiaTheme="majorEastAsia" w:cstheme="minorHAnsi"/>
      <w:color w:val="000000" w:themeColor="text1"/>
    </w:rPr>
  </w:style>
  <w:style w:type="paragraph" w:styleId="NoSpacing">
    <w:name w:val="No Spacing"/>
    <w:uiPriority w:val="1"/>
    <w:qFormat/>
    <w:rsid w:val="000201CA"/>
    <w:rPr>
      <w:rFonts w:ascii="Calibri Light" w:hAnsi="Calibri Light" w:cs="Calibri Light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345DC9"/>
    <w:rPr>
      <w:i/>
      <w:iCs/>
      <w:color w:val="007C00" w:themeColor="accent6" w:themeShade="80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C231B"/>
    <w:pPr>
      <w:widowControl w:val="0"/>
      <w:tabs>
        <w:tab w:val="left" w:pos="2367"/>
      </w:tabs>
      <w:autoSpaceDE w:val="0"/>
      <w:autoSpaceDN w:val="0"/>
      <w:spacing w:before="6" w:after="80"/>
    </w:pPr>
    <w:rPr>
      <w:rFonts w:ascii="Calibri" w:eastAsia="IBM Plex Sans" w:hAnsi="Calibri" w:cs="Calibri"/>
      <w:color w:val="262626" w:themeColor="text1" w:themeTint="D9"/>
      <w:sz w:val="18"/>
      <w:szCs w:val="1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C231B"/>
    <w:rPr>
      <w:rFonts w:ascii="Calibri" w:eastAsia="IBM Plex Sans" w:hAnsi="Calibri" w:cs="Calibri"/>
      <w:color w:val="262626" w:themeColor="text1" w:themeTint="D9"/>
      <w:kern w:val="0"/>
      <w:sz w:val="18"/>
      <w:szCs w:val="18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AA03D1"/>
    <w:pPr>
      <w:numPr>
        <w:numId w:val="3"/>
      </w:numPr>
      <w:spacing w:after="120"/>
      <w:ind w:left="408" w:hanging="357"/>
      <w:contextualSpacing/>
    </w:pPr>
    <w:rPr>
      <w:rFonts w:asciiTheme="majorHAnsi" w:hAnsiTheme="majorHAnsi" w:cstheme="majorHAnsi"/>
      <w:sz w:val="18"/>
      <w:szCs w:val="18"/>
    </w:rPr>
  </w:style>
  <w:style w:type="character" w:styleId="BookTitle">
    <w:name w:val="Book Title"/>
    <w:basedOn w:val="DefaultParagraphFont"/>
    <w:uiPriority w:val="33"/>
    <w:qFormat/>
    <w:rsid w:val="00BB6C59"/>
    <w:rPr>
      <w:spacing w:val="5"/>
    </w:rPr>
  </w:style>
  <w:style w:type="table" w:styleId="PlainTable4">
    <w:name w:val="Plain Table 4"/>
    <w:basedOn w:val="TableNormal"/>
    <w:uiPriority w:val="44"/>
    <w:rsid w:val="0000153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0153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721F6"/>
    <w:rPr>
      <w:rFonts w:asciiTheme="majorHAnsi" w:eastAsiaTheme="majorEastAsia" w:hAnsiTheme="majorHAnsi" w:cstheme="majorBidi"/>
      <w:b/>
      <w:bCs/>
      <w:color w:val="0432FF" w:themeColor="accent1"/>
    </w:rPr>
  </w:style>
  <w:style w:type="character" w:styleId="Hyperlink">
    <w:name w:val="Hyperlink"/>
    <w:basedOn w:val="DefaultParagraphFont"/>
    <w:uiPriority w:val="99"/>
    <w:unhideWhenUsed/>
    <w:rsid w:val="003C231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6C59"/>
    <w:rPr>
      <w:rFonts w:asciiTheme="majorHAnsi" w:eastAsiaTheme="majorEastAsia" w:hAnsiTheme="majorHAnsi" w:cstheme="majorBidi"/>
      <w:b/>
      <w:bCs/>
      <w:color w:val="0432FF" w:themeColor="accent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93D70"/>
    <w:rPr>
      <w:rFonts w:asciiTheme="majorHAnsi" w:eastAsiaTheme="majorEastAsia" w:hAnsiTheme="majorHAnsi" w:cstheme="majorBidi"/>
      <w:i/>
      <w:iCs/>
      <w:color w:val="0022C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93D70"/>
    <w:rPr>
      <w:rFonts w:eastAsiaTheme="majorEastAsia" w:cstheme="minorHAnsi"/>
      <w:color w:val="0022C1" w:themeColor="accent1" w:themeShade="BF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93D7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87624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C53EF2"/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3CCF"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3CCF"/>
    <w:rPr>
      <w:rFonts w:ascii="Arial" w:eastAsia="Arial" w:hAnsi="Arial" w:cs="Arial"/>
      <w:kern w:val="0"/>
      <w:sz w:val="20"/>
      <w:szCs w:val="20"/>
      <w:lang w:val="en-US"/>
      <w14:ligatures w14:val="none"/>
    </w:rPr>
  </w:style>
  <w:style w:type="character" w:styleId="Emphasis">
    <w:name w:val="Emphasis"/>
    <w:basedOn w:val="DefaultParagraphFont"/>
    <w:uiPriority w:val="20"/>
    <w:qFormat/>
    <w:rsid w:val="0068044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91959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A91959"/>
    <w:rPr>
      <w:b/>
      <w:bCs/>
    </w:rPr>
  </w:style>
  <w:style w:type="paragraph" w:customStyle="1" w:styleId="FirstParagraph">
    <w:name w:val="First Paragraph"/>
    <w:basedOn w:val="BodyText"/>
    <w:next w:val="BodyText"/>
    <w:qFormat/>
    <w:rsid w:val="00FE2C4A"/>
    <w:pPr>
      <w:widowControl/>
      <w:tabs>
        <w:tab w:val="clear" w:pos="2367"/>
      </w:tabs>
      <w:autoSpaceDE/>
      <w:autoSpaceDN/>
      <w:spacing w:before="180" w:after="180" w:line="240" w:lineRule="auto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VerbatimChar">
    <w:name w:val="Verbatim Char"/>
    <w:basedOn w:val="DefaultParagraphFont"/>
    <w:link w:val="SourceCode"/>
    <w:locked/>
    <w:rsid w:val="00FE2C4A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FE2C4A"/>
    <w:pPr>
      <w:wordWrap w:val="0"/>
      <w:spacing w:after="200" w:line="240" w:lineRule="auto"/>
    </w:pPr>
    <w:rPr>
      <w:rFonts w:ascii="Consolas" w:hAnsi="Consolas"/>
      <w:kern w:val="2"/>
      <w:szCs w:val="24"/>
      <w14:ligatures w14:val="standardContextual"/>
    </w:rPr>
  </w:style>
  <w:style w:type="character" w:customStyle="1" w:styleId="KeywordTok">
    <w:name w:val="KeywordTok"/>
    <w:basedOn w:val="VerbatimChar"/>
    <w:rsid w:val="00FE2C4A"/>
    <w:rPr>
      <w:rFonts w:ascii="Consolas" w:hAnsi="Consolas"/>
      <w:b/>
      <w:bCs w:val="0"/>
      <w:color w:val="007020"/>
      <w:sz w:val="22"/>
    </w:rPr>
  </w:style>
  <w:style w:type="character" w:customStyle="1" w:styleId="NormalTok">
    <w:name w:val="NormalTok"/>
    <w:basedOn w:val="VerbatimChar"/>
    <w:rsid w:val="00FE2C4A"/>
    <w:rPr>
      <w:rFonts w:ascii="Consolas" w:hAnsi="Consolas"/>
      <w:sz w:val="22"/>
    </w:rPr>
  </w:style>
  <w:style w:type="paragraph" w:styleId="BlockText">
    <w:name w:val="Block Text"/>
    <w:basedOn w:val="BodyText"/>
    <w:next w:val="BodyText"/>
    <w:uiPriority w:val="9"/>
    <w:semiHidden/>
    <w:unhideWhenUsed/>
    <w:qFormat/>
    <w:rsid w:val="00CA09F0"/>
    <w:pPr>
      <w:widowControl/>
      <w:tabs>
        <w:tab w:val="clear" w:pos="2367"/>
      </w:tabs>
      <w:autoSpaceDE/>
      <w:autoSpaceDN/>
      <w:spacing w:before="100" w:after="100" w:line="240" w:lineRule="auto"/>
      <w:ind w:left="480" w:right="480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6501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76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76E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comment">
    <w:name w:val="hljs-comment"/>
    <w:basedOn w:val="DefaultParagraphFont"/>
    <w:rsid w:val="005476E3"/>
  </w:style>
  <w:style w:type="paragraph" w:styleId="NormalWeb">
    <w:name w:val="Normal (Web)"/>
    <w:basedOn w:val="Normal"/>
    <w:uiPriority w:val="99"/>
    <w:semiHidden/>
    <w:unhideWhenUsed/>
    <w:rsid w:val="00670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svg"/><Relationship Id="rId1" Type="http://schemas.openxmlformats.org/officeDocument/2006/relationships/image" Target="media/image19.png"/><Relationship Id="rId4" Type="http://schemas.openxmlformats.org/officeDocument/2006/relationships/image" Target="media/image22.sv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hyperlink" Target="https://www.infopercept.com/case-study/" TargetMode="External"/><Relationship Id="rId1" Type="http://schemas.openxmlformats.org/officeDocument/2006/relationships/hyperlink" Target="https://www.infopercept.com/case-study/" TargetMode="External"/><Relationship Id="rId6" Type="http://schemas.openxmlformats.org/officeDocument/2006/relationships/image" Target="media/image22.svg"/><Relationship Id="rId5" Type="http://schemas.openxmlformats.org/officeDocument/2006/relationships/image" Target="media/image21.png"/><Relationship Id="rId4" Type="http://schemas.openxmlformats.org/officeDocument/2006/relationships/image" Target="media/image20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sv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svg"/><Relationship Id="rId1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nja\Downloads\Infopercept_word%20template_2023.dotx" TargetMode="External"/></Relationships>
</file>

<file path=word/theme/theme1.xml><?xml version="1.0" encoding="utf-8"?>
<a:theme xmlns:a="http://schemas.openxmlformats.org/drawingml/2006/main" name="ICPL Color 2023 ">
  <a:themeElements>
    <a:clrScheme name="ICPL 2023 color them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432FF"/>
      </a:accent1>
      <a:accent2>
        <a:srgbClr val="FF40FF"/>
      </a:accent2>
      <a:accent3>
        <a:srgbClr val="9437FF"/>
      </a:accent3>
      <a:accent4>
        <a:srgbClr val="FF2600"/>
      </a:accent4>
      <a:accent5>
        <a:srgbClr val="5B9BD5"/>
      </a:accent5>
      <a:accent6>
        <a:srgbClr val="00F900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CPL Color 2023 " id="{54413F72-8FB8-AA4B-91EC-88EF176207BD}" vid="{81984E0A-A19D-314C-AF60-459AC1266B9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724cdd-9691-43e3-a920-294f706092fd">
      <Terms xmlns="http://schemas.microsoft.com/office/infopath/2007/PartnerControls"/>
    </lcf76f155ced4ddcb4097134ff3c332f>
    <TaxCatchAll xmlns="ff466471-ec52-4031-9378-0673435d350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9FD0771B865B439A212FE521AD0042" ma:contentTypeVersion="15" ma:contentTypeDescription="Create a new document." ma:contentTypeScope="" ma:versionID="29aad3ac850f788b023be9cb28892a47">
  <xsd:schema xmlns:xsd="http://www.w3.org/2001/XMLSchema" xmlns:xs="http://www.w3.org/2001/XMLSchema" xmlns:p="http://schemas.microsoft.com/office/2006/metadata/properties" xmlns:ns2="7a724cdd-9691-43e3-a920-294f706092fd" xmlns:ns3="ff466471-ec52-4031-9378-0673435d350f" targetNamespace="http://schemas.microsoft.com/office/2006/metadata/properties" ma:root="true" ma:fieldsID="354d60b81fed32e8ab0631d44fc31f1a" ns2:_="" ns3:_="">
    <xsd:import namespace="7a724cdd-9691-43e3-a920-294f706092fd"/>
    <xsd:import namespace="ff466471-ec52-4031-9378-0673435d35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724cdd-9691-43e3-a920-294f706092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1fc53d45-7689-40d2-944a-80c73e6c785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66471-ec52-4031-9378-0673435d350f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80d7a26-667b-462a-af55-d3cf50b92e8f}" ma:internalName="TaxCatchAll" ma:showField="CatchAllData" ma:web="ff466471-ec52-4031-9378-0673435d35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74C29B-1A68-443F-882E-DBF83508DA4F}">
  <ds:schemaRefs>
    <ds:schemaRef ds:uri="http://schemas.microsoft.com/office/2006/metadata/properties"/>
    <ds:schemaRef ds:uri="http://schemas.microsoft.com/office/infopath/2007/PartnerControls"/>
    <ds:schemaRef ds:uri="7a724cdd-9691-43e3-a920-294f706092fd"/>
    <ds:schemaRef ds:uri="ff466471-ec52-4031-9378-0673435d350f"/>
  </ds:schemaRefs>
</ds:datastoreItem>
</file>

<file path=customXml/itemProps2.xml><?xml version="1.0" encoding="utf-8"?>
<ds:datastoreItem xmlns:ds="http://schemas.openxmlformats.org/officeDocument/2006/customXml" ds:itemID="{BD964DBA-DABB-4269-B0E3-DE8502736B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453175-80F1-4644-B667-127963AFB5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724cdd-9691-43e3-a920-294f706092fd"/>
    <ds:schemaRef ds:uri="ff466471-ec52-4031-9378-0673435d3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ECBD789-0AD0-8942-9364-D6E95935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Infopercept_word template_2023</Template>
  <TotalTime>31</TotalTime>
  <Pages>11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Vansjalia</dc:creator>
  <cp:keywords/>
  <dc:description/>
  <cp:lastModifiedBy>Asma Mansuri</cp:lastModifiedBy>
  <cp:revision>6</cp:revision>
  <cp:lastPrinted>2024-05-16T12:28:00Z</cp:lastPrinted>
  <dcterms:created xsi:type="dcterms:W3CDTF">2024-11-28T13:13:00Z</dcterms:created>
  <dcterms:modified xsi:type="dcterms:W3CDTF">2024-11-29T06:05:00Z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0x010100669FD0771B865B439A212FE521AD0042</vt:lpwstr>
  </property>
  <property fmtid="{D5CDD505-2E9C-101B-9397-08002B2CF9AE}" pid="3" name="MediaServiceImageTags">
    <vt:lpwstr/>
  </property>
</Properties>
</file>